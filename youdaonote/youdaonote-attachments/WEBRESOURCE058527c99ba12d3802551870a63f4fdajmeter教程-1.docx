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33C" w:rsidRDefault="00B97002">
      <w:pPr>
        <w:pStyle w:val="10"/>
        <w:numPr>
          <w:ilvl w:val="0"/>
          <w:numId w:val="1"/>
        </w:numPr>
        <w:spacing w:line="288" w:lineRule="auto"/>
      </w:pPr>
      <w:bookmarkStart w:id="0" w:name="_GoBack"/>
      <w:bookmarkEnd w:id="0"/>
      <w:r>
        <w:rPr>
          <w:rFonts w:hint="eastAsia"/>
        </w:rPr>
        <w:t>课程介绍</w:t>
      </w:r>
    </w:p>
    <w:p w:rsidR="004A333C" w:rsidRDefault="00B97002" w:rsidP="000C6030">
      <w:pPr>
        <w:pStyle w:val="5"/>
        <w:numPr>
          <w:ilvl w:val="0"/>
          <w:numId w:val="2"/>
        </w:numPr>
        <w:spacing w:before="31" w:after="31"/>
      </w:pPr>
      <w:r>
        <w:rPr>
          <w:rFonts w:hint="eastAsia"/>
        </w:rPr>
        <w:t>1.</w:t>
      </w:r>
      <w:r>
        <w:rPr>
          <w:rFonts w:hint="eastAsia"/>
        </w:rPr>
        <w:tab/>
      </w:r>
      <w:r w:rsidR="0083222A">
        <w:rPr>
          <w:rFonts w:hint="eastAsia"/>
          <w:lang w:eastAsia="zh-CN"/>
        </w:rPr>
        <w:t>什么是</w:t>
      </w:r>
      <w:r w:rsidR="00A40EE6">
        <w:rPr>
          <w:rFonts w:hint="eastAsia"/>
          <w:lang w:eastAsia="zh-CN"/>
        </w:rPr>
        <w:t>JMeter</w:t>
      </w:r>
      <w:r w:rsidR="00855C44">
        <w:rPr>
          <w:rFonts w:hint="eastAsia"/>
          <w:lang w:eastAsia="zh-CN"/>
        </w:rPr>
        <w:t>（了解）</w:t>
      </w:r>
    </w:p>
    <w:p w:rsidR="004A333C" w:rsidRDefault="00B97002" w:rsidP="000C6030">
      <w:pPr>
        <w:pStyle w:val="5"/>
        <w:numPr>
          <w:ilvl w:val="0"/>
          <w:numId w:val="2"/>
        </w:numPr>
        <w:spacing w:before="31" w:after="3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 w:rsidR="00A40EE6">
        <w:rPr>
          <w:rFonts w:hint="eastAsia"/>
          <w:lang w:eastAsia="zh-CN"/>
        </w:rPr>
        <w:t>J</w:t>
      </w:r>
      <w:r w:rsidR="00A40EE6">
        <w:rPr>
          <w:lang w:eastAsia="zh-CN"/>
        </w:rPr>
        <w:t>m</w:t>
      </w:r>
      <w:r w:rsidR="00A40EE6">
        <w:rPr>
          <w:rFonts w:hint="eastAsia"/>
          <w:lang w:eastAsia="zh-CN"/>
        </w:rPr>
        <w:t>eter</w:t>
      </w:r>
      <w:r w:rsidR="00A40EE6">
        <w:rPr>
          <w:rFonts w:hint="eastAsia"/>
          <w:lang w:eastAsia="zh-CN"/>
        </w:rPr>
        <w:t>安装</w:t>
      </w:r>
      <w:r w:rsidR="00855C44">
        <w:rPr>
          <w:rFonts w:hint="eastAsia"/>
          <w:lang w:eastAsia="zh-CN"/>
        </w:rPr>
        <w:t>（掌握）</w:t>
      </w:r>
    </w:p>
    <w:p w:rsidR="00751C91" w:rsidRDefault="00751C91" w:rsidP="000C6030">
      <w:pPr>
        <w:pStyle w:val="5"/>
        <w:numPr>
          <w:ilvl w:val="0"/>
          <w:numId w:val="2"/>
        </w:numPr>
        <w:spacing w:before="31" w:after="31"/>
        <w:rPr>
          <w:rFonts w:hint="eastAsia"/>
        </w:rPr>
      </w:pPr>
      <w:r>
        <w:rPr>
          <w:rFonts w:hint="eastAsia"/>
          <w:lang w:eastAsia="zh-CN"/>
        </w:rPr>
        <w:t xml:space="preserve">3.  </w:t>
      </w:r>
      <w:r w:rsidR="00A40EE6">
        <w:rPr>
          <w:rFonts w:hint="eastAsia"/>
          <w:lang w:eastAsia="zh-CN"/>
        </w:rPr>
        <w:t>J</w:t>
      </w:r>
      <w:r w:rsidR="00A40EE6">
        <w:rPr>
          <w:lang w:eastAsia="zh-CN"/>
        </w:rPr>
        <w:t>m</w:t>
      </w:r>
      <w:r w:rsidR="00A40EE6">
        <w:rPr>
          <w:rFonts w:hint="eastAsia"/>
          <w:lang w:eastAsia="zh-CN"/>
        </w:rPr>
        <w:t>eter</w:t>
      </w:r>
      <w:r w:rsidR="00A40EE6">
        <w:rPr>
          <w:rFonts w:hint="eastAsia"/>
          <w:lang w:eastAsia="zh-CN"/>
        </w:rPr>
        <w:t>基本使用</w:t>
      </w:r>
      <w:r>
        <w:rPr>
          <w:rFonts w:hint="eastAsia"/>
          <w:lang w:eastAsia="zh-CN"/>
        </w:rPr>
        <w:t>（掌握）</w:t>
      </w:r>
    </w:p>
    <w:p w:rsidR="00025EDE" w:rsidRDefault="00025EDE" w:rsidP="000C6030">
      <w:pPr>
        <w:pStyle w:val="5"/>
        <w:numPr>
          <w:ilvl w:val="0"/>
          <w:numId w:val="2"/>
        </w:numPr>
        <w:spacing w:before="31" w:after="31"/>
        <w:rPr>
          <w:rFonts w:hint="eastAsia"/>
        </w:rPr>
      </w:pPr>
      <w:r>
        <w:rPr>
          <w:rFonts w:hint="eastAsia"/>
          <w:lang w:eastAsia="zh-CN"/>
        </w:rPr>
        <w:t>3.  jmeter</w:t>
      </w:r>
      <w:r>
        <w:rPr>
          <w:rFonts w:hint="eastAsia"/>
          <w:lang w:eastAsia="zh-CN"/>
        </w:rPr>
        <w:t>运行原理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了解</w:t>
      </w:r>
      <w:r>
        <w:rPr>
          <w:rFonts w:hint="eastAsia"/>
          <w:lang w:eastAsia="zh-CN"/>
        </w:rPr>
        <w:t>)</w:t>
      </w:r>
    </w:p>
    <w:p w:rsidR="00025EDE" w:rsidRDefault="00025EDE" w:rsidP="000C6030">
      <w:pPr>
        <w:pStyle w:val="5"/>
        <w:numPr>
          <w:ilvl w:val="0"/>
          <w:numId w:val="2"/>
        </w:numPr>
        <w:spacing w:before="31" w:after="31"/>
        <w:rPr>
          <w:rFonts w:hint="eastAsia"/>
        </w:rPr>
      </w:pPr>
      <w:r>
        <w:rPr>
          <w:rFonts w:hint="eastAsia"/>
          <w:lang w:eastAsia="zh-CN"/>
        </w:rPr>
        <w:t>4.  jmeter</w:t>
      </w:r>
      <w:r>
        <w:rPr>
          <w:rFonts w:hint="eastAsia"/>
          <w:lang w:eastAsia="zh-CN"/>
        </w:rPr>
        <w:t>测试计划要素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掌握</w:t>
      </w:r>
      <w:r>
        <w:rPr>
          <w:rFonts w:hint="eastAsia"/>
          <w:lang w:eastAsia="zh-CN"/>
        </w:rPr>
        <w:t>)</w:t>
      </w:r>
    </w:p>
    <w:p w:rsidR="00A40EE6" w:rsidRDefault="00A40EE6" w:rsidP="000C6030">
      <w:pPr>
        <w:pStyle w:val="5"/>
        <w:numPr>
          <w:ilvl w:val="0"/>
          <w:numId w:val="2"/>
        </w:numPr>
        <w:spacing w:before="31" w:after="31"/>
      </w:pPr>
      <w:r>
        <w:rPr>
          <w:rFonts w:hint="eastAsia"/>
          <w:lang w:eastAsia="zh-CN"/>
        </w:rPr>
        <w:t>4. Jmeter</w:t>
      </w:r>
      <w:r>
        <w:rPr>
          <w:rFonts w:hint="eastAsia"/>
          <w:lang w:eastAsia="zh-CN"/>
        </w:rPr>
        <w:t>录制脚本（了解）</w:t>
      </w:r>
    </w:p>
    <w:p w:rsidR="002338E4" w:rsidRDefault="0083222A" w:rsidP="002338E4">
      <w:pPr>
        <w:pStyle w:val="1"/>
        <w:rPr>
          <w:rFonts w:hint="eastAsia"/>
        </w:rPr>
      </w:pPr>
      <w:r>
        <w:rPr>
          <w:rFonts w:hint="eastAsia"/>
          <w:lang w:eastAsia="zh-CN"/>
        </w:rPr>
        <w:t>什么是</w:t>
      </w:r>
      <w:r w:rsidR="00D671B5">
        <w:rPr>
          <w:rFonts w:hint="eastAsia"/>
          <w:lang w:eastAsia="zh-CN"/>
        </w:rPr>
        <w:t>jmeter</w:t>
      </w:r>
    </w:p>
    <w:p w:rsidR="00D671B5" w:rsidRDefault="00FB6154" w:rsidP="00FB615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简介</w:t>
      </w:r>
    </w:p>
    <w:p w:rsidR="00FB6154" w:rsidRDefault="00FB6154" w:rsidP="00FB6154">
      <w:pPr>
        <w:pStyle w:val="40"/>
        <w:spacing w:before="31" w:after="31"/>
        <w:ind w:firstLine="432"/>
        <w:rPr>
          <w:rFonts w:hint="eastAsia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Jmeter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：是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Apche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公司使用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Java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平台开发的一款测试工具。</w:t>
      </w:r>
    </w:p>
    <w:p w:rsidR="00D671B5" w:rsidRDefault="00FB6154" w:rsidP="00FB615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可以做什么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接口测试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性能测试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压力测试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数据库测试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程序测试</w:t>
      </w:r>
    </w:p>
    <w:p w:rsidR="00D671B5" w:rsidRDefault="00FB6154" w:rsidP="00FB615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优点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开源免费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支持多协议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轻量级</w:t>
      </w:r>
    </w:p>
    <w:p w:rsidR="00FB6154" w:rsidRDefault="00FB6154" w:rsidP="00FB6154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功能强大</w:t>
      </w:r>
    </w:p>
    <w:p w:rsidR="00FB6154" w:rsidRDefault="00FB6154" w:rsidP="00FB615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缺点</w:t>
      </w:r>
    </w:p>
    <w:p w:rsidR="00FB6154" w:rsidRDefault="00FB6154" w:rsidP="00FB6154">
      <w:pPr>
        <w:pStyle w:val="40"/>
        <w:spacing w:before="31" w:after="31"/>
        <w:rPr>
          <w:rFonts w:hint="eastAsia"/>
          <w:shd w:val="clear" w:color="auto" w:fill="FFFFFF"/>
          <w:lang w:eastAsia="zh-CN"/>
        </w:rPr>
      </w:pPr>
      <w:r w:rsidRPr="00FB6154">
        <w:rPr>
          <w:shd w:val="clear" w:color="auto" w:fill="FFFFFF"/>
        </w:rPr>
        <w:t>使用</w:t>
      </w:r>
      <w:r w:rsidRPr="00FB6154">
        <w:rPr>
          <w:shd w:val="clear" w:color="auto" w:fill="FFFFFF"/>
        </w:rPr>
        <w:t>JMeter</w:t>
      </w:r>
      <w:r w:rsidRPr="00FB6154">
        <w:rPr>
          <w:shd w:val="clear" w:color="auto" w:fill="FFFFFF"/>
        </w:rPr>
        <w:t>无法验证</w:t>
      </w:r>
      <w:r w:rsidRPr="00FB6154">
        <w:rPr>
          <w:shd w:val="clear" w:color="auto" w:fill="FFFFFF"/>
        </w:rPr>
        <w:t>JS</w:t>
      </w:r>
      <w:r w:rsidRPr="00FB6154">
        <w:rPr>
          <w:shd w:val="clear" w:color="auto" w:fill="FFFFFF"/>
        </w:rPr>
        <w:t>程序，也无法验证页面</w:t>
      </w:r>
      <w:r w:rsidRPr="00FB6154">
        <w:rPr>
          <w:shd w:val="clear" w:color="auto" w:fill="FFFFFF"/>
        </w:rPr>
        <w:t>UI</w:t>
      </w:r>
      <w:r w:rsidRPr="00FB6154">
        <w:rPr>
          <w:shd w:val="clear" w:color="auto" w:fill="FFFFFF"/>
        </w:rPr>
        <w:t>，所以要须要和</w:t>
      </w:r>
      <w:r w:rsidRPr="00FB6154">
        <w:rPr>
          <w:shd w:val="clear" w:color="auto" w:fill="FFFFFF"/>
        </w:rPr>
        <w:t>Selenium</w:t>
      </w:r>
      <w:r w:rsidRPr="00FB6154">
        <w:rPr>
          <w:shd w:val="clear" w:color="auto" w:fill="FFFFFF"/>
        </w:rPr>
        <w:t>配合来完成</w:t>
      </w:r>
      <w:r w:rsidRPr="00FB6154">
        <w:rPr>
          <w:shd w:val="clear" w:color="auto" w:fill="FFFFFF"/>
        </w:rPr>
        <w:t>Web2.0</w:t>
      </w:r>
      <w:r w:rsidRPr="00FB6154">
        <w:rPr>
          <w:shd w:val="clear" w:color="auto" w:fill="FFFFFF"/>
        </w:rPr>
        <w:lastRenderedPageBreak/>
        <w:t>应用的测试</w:t>
      </w:r>
    </w:p>
    <w:p w:rsidR="00FB6154" w:rsidRDefault="00FB6154" w:rsidP="00FB615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环境配置及安装</w:t>
      </w:r>
    </w:p>
    <w:p w:rsidR="00FB6154" w:rsidRDefault="00FB6154" w:rsidP="00FB6154">
      <w:pPr>
        <w:pStyle w:val="Default"/>
        <w:rPr>
          <w:rFonts w:hint="eastAsia"/>
          <w:sz w:val="21"/>
          <w:szCs w:val="21"/>
        </w:rPr>
      </w:pPr>
      <w:r>
        <w:rPr>
          <w:rFonts w:hint="eastAsia"/>
        </w:rPr>
        <w:t>由于jmeter是</w:t>
      </w:r>
      <w:r>
        <w:rPr>
          <w:sz w:val="21"/>
          <w:szCs w:val="21"/>
        </w:rPr>
        <w:t>100%</w:t>
      </w:r>
      <w:r>
        <w:rPr>
          <w:rFonts w:hint="eastAsia"/>
          <w:sz w:val="21"/>
          <w:szCs w:val="21"/>
        </w:rPr>
        <w:t>纯</w:t>
      </w:r>
      <w:r>
        <w:rPr>
          <w:sz w:val="21"/>
          <w:szCs w:val="21"/>
        </w:rPr>
        <w:t>java</w:t>
      </w:r>
      <w:r>
        <w:rPr>
          <w:rFonts w:hint="eastAsia"/>
          <w:sz w:val="21"/>
          <w:szCs w:val="21"/>
        </w:rPr>
        <w:t>桌面应用程序，因此它的运行环境需要java环境，即需要安装JDK或JRE</w:t>
      </w:r>
    </w:p>
    <w:p w:rsidR="007F5AD6" w:rsidRDefault="007F5AD6" w:rsidP="00FB615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环境准备：Windows7</w:t>
      </w:r>
    </w:p>
    <w:p w:rsidR="007F5AD6" w:rsidRDefault="007F5AD6" w:rsidP="00FB615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java版本：jdk-</w:t>
      </w:r>
      <w:r w:rsidR="007C12DD"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</w:rPr>
        <w:t>8</w:t>
      </w:r>
    </w:p>
    <w:p w:rsidR="00FB6154" w:rsidRDefault="00FB6154" w:rsidP="00FB6154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JDK</w:t>
      </w:r>
      <w:r>
        <w:rPr>
          <w:rFonts w:hint="eastAsia"/>
          <w:lang w:eastAsia="zh-CN"/>
        </w:rPr>
        <w:t>安装</w:t>
      </w:r>
    </w:p>
    <w:p w:rsidR="00FB6154" w:rsidRPr="00FB6154" w:rsidRDefault="00FB6154" w:rsidP="00FB6154">
      <w:pPr>
        <w:pStyle w:val="HTML"/>
        <w:shd w:val="clear" w:color="auto" w:fill="F7F7F7"/>
        <w:rPr>
          <w:rStyle w:val="4Char"/>
          <w:lang w:val="en-US" w:eastAsia="zh-CN"/>
        </w:rPr>
      </w:pPr>
      <w:r>
        <w:rPr>
          <w:rFonts w:hint="eastAsia"/>
          <w:lang w:eastAsia="zh-CN"/>
        </w:rPr>
        <w:t>下载JDK1.8环境，下载地址：</w:t>
      </w:r>
      <w:r w:rsidR="007F5AD6" w:rsidRPr="007F5AD6">
        <w:rPr>
          <w:rStyle w:val="4Char"/>
          <w:lang w:val="en-US" w:eastAsia="zh-CN"/>
        </w:rPr>
        <w:t>https://www.oracle.com/technetwork/java/javase/downloads/index.html</w:t>
      </w:r>
    </w:p>
    <w:p w:rsidR="00FB6154" w:rsidRDefault="00451AC1" w:rsidP="00FB6154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54" w:rsidRDefault="007F5AD6" w:rsidP="00FB6154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下载完成后，进行安装，</w:t>
      </w:r>
      <w:r w:rsidRPr="007F5AD6">
        <w:rPr>
          <w:rFonts w:hint="eastAsia"/>
        </w:rPr>
        <w:t>安装</w:t>
      </w:r>
      <w:r w:rsidRPr="007F5AD6">
        <w:rPr>
          <w:rFonts w:hint="eastAsia"/>
        </w:rPr>
        <w:t xml:space="preserve">JDK </w:t>
      </w:r>
      <w:r w:rsidRPr="007F5AD6">
        <w:rPr>
          <w:rFonts w:hint="eastAsia"/>
        </w:rPr>
        <w:t>选择安装目录</w:t>
      </w:r>
      <w:r w:rsidRPr="007F5AD6">
        <w:rPr>
          <w:rFonts w:hint="eastAsia"/>
        </w:rPr>
        <w:t xml:space="preserve"> </w:t>
      </w:r>
      <w:r w:rsidRPr="007F5AD6">
        <w:rPr>
          <w:rFonts w:hint="eastAsia"/>
        </w:rPr>
        <w:t>安装过程中会出现两次</w:t>
      </w:r>
      <w:r w:rsidRPr="007F5AD6">
        <w:rPr>
          <w:rFonts w:hint="eastAsia"/>
        </w:rPr>
        <w:t xml:space="preserve"> </w:t>
      </w:r>
      <w:r w:rsidRPr="007F5AD6">
        <w:rPr>
          <w:rFonts w:hint="eastAsia"/>
        </w:rPr>
        <w:t>安装提示</w:t>
      </w:r>
      <w:r w:rsidRPr="007F5AD6">
        <w:rPr>
          <w:rFonts w:hint="eastAsia"/>
        </w:rPr>
        <w:t xml:space="preserve"> </w:t>
      </w:r>
      <w:r w:rsidRPr="007F5AD6">
        <w:rPr>
          <w:rFonts w:hint="eastAsia"/>
        </w:rPr>
        <w:t>。第一次是安装</w:t>
      </w:r>
      <w:r w:rsidRPr="007F5AD6">
        <w:rPr>
          <w:rFonts w:hint="eastAsia"/>
        </w:rPr>
        <w:t xml:space="preserve"> jdk </w:t>
      </w:r>
      <w:r w:rsidRPr="007F5AD6">
        <w:rPr>
          <w:rFonts w:hint="eastAsia"/>
        </w:rPr>
        <w:t>，第二次是安装</w:t>
      </w:r>
      <w:r w:rsidRPr="007F5AD6">
        <w:rPr>
          <w:rFonts w:hint="eastAsia"/>
        </w:rPr>
        <w:t xml:space="preserve"> jre </w:t>
      </w:r>
      <w:r w:rsidRPr="007F5AD6">
        <w:rPr>
          <w:rFonts w:hint="eastAsia"/>
        </w:rPr>
        <w:t>。建议两个都安装在同一个</w:t>
      </w:r>
      <w:r w:rsidRPr="007F5AD6">
        <w:rPr>
          <w:rFonts w:hint="eastAsia"/>
        </w:rPr>
        <w:t>java</w:t>
      </w:r>
      <w:r w:rsidRPr="007F5AD6">
        <w:rPr>
          <w:rFonts w:hint="eastAsia"/>
        </w:rPr>
        <w:t>文件夹中的不同文件夹中。</w:t>
      </w:r>
    </w:p>
    <w:p w:rsidR="007F5AD6" w:rsidRDefault="007F5AD6" w:rsidP="007F5AD6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JDK</w:t>
      </w:r>
      <w:r>
        <w:rPr>
          <w:rFonts w:hint="eastAsia"/>
          <w:lang w:eastAsia="zh-CN"/>
        </w:rPr>
        <w:t>环境变量配置</w:t>
      </w:r>
    </w:p>
    <w:p w:rsidR="007F5AD6" w:rsidRDefault="007C12DD" w:rsidP="007F5AD6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、右键桌面上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我的电脑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”&gt;&gt;“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属性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，在弹出的页面上点击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高级系统设置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</w:t>
      </w:r>
    </w:p>
    <w:p w:rsidR="007C12DD" w:rsidRDefault="00451AC1" w:rsidP="007F5AD6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6191250" cy="434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DD" w:rsidRDefault="007C12DD" w:rsidP="007F5AD6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、在弹出的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系统属性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窗口中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高级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标签页下点击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环境变量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按钮。</w:t>
      </w:r>
    </w:p>
    <w:p w:rsidR="007C12DD" w:rsidRDefault="00451AC1" w:rsidP="007F5AD6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3971925" cy="413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DD" w:rsidRDefault="007C12DD" w:rsidP="007F5AD6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、在弹出的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环境变量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窗口中，点击下方的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新建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按钮，在弹出的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新建系统变量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窗口中，新建一个名为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“JAVA_HOME”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的环境变量，变量值为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Java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的安装路径，本人为：</w:t>
      </w:r>
    </w:p>
    <w:p w:rsidR="007C12DD" w:rsidRDefault="007C12DD" w:rsidP="007C12DD">
      <w:pPr>
        <w:pStyle w:val="40"/>
        <w:spacing w:before="31" w:after="31"/>
        <w:ind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 w:rsidRPr="007C12DD">
        <w:rPr>
          <w:rFonts w:ascii="Helvetica" w:hAnsi="Helvetica" w:cs="Helvetica"/>
          <w:color w:val="000000"/>
          <w:szCs w:val="21"/>
          <w:shd w:val="clear" w:color="auto" w:fill="FFFFFF"/>
        </w:rPr>
        <w:t>C:\Program Files\Java\jdk1.8.0_121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。如图所示。</w:t>
      </w:r>
    </w:p>
    <w:p w:rsidR="007C12DD" w:rsidRDefault="00451AC1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3524250" cy="3609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DD" w:rsidRDefault="007C12DD" w:rsidP="007C12DD">
      <w:pPr>
        <w:pStyle w:val="40"/>
        <w:spacing w:before="31" w:after="31"/>
        <w:ind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4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、设置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Path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环境变量，该变量已经存在，所以在列表中选择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Path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，点击下方的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编辑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按钮，在弹出的窗口中添加如下信息：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%JAVA_HOME%\bin;%JAVA_HOME%\jre\bin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，然后点击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确认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按钮即可。如图所示：</w:t>
      </w:r>
    </w:p>
    <w:p w:rsidR="007C12DD" w:rsidRDefault="00451AC1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2962275" cy="3257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DD" w:rsidRDefault="007C12DD" w:rsidP="007C12DD">
      <w:pPr>
        <w:pStyle w:val="40"/>
        <w:spacing w:before="31" w:after="31"/>
        <w:ind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JAVA_HOME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一样，新建一个名为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“classpath”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的环境变量，变量值为：</w:t>
      </w:r>
    </w:p>
    <w:p w:rsidR="007C12DD" w:rsidRDefault="007C12DD" w:rsidP="007C12DD">
      <w:pPr>
        <w:pStyle w:val="40"/>
        <w:spacing w:before="31" w:after="31"/>
        <w:ind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  <w:t>.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%JAVA_HOME%\lib\dt.jar;%JAVA_HOME%\lib\tools.jar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。如图所示：</w:t>
      </w:r>
    </w:p>
    <w:p w:rsidR="007C12DD" w:rsidRDefault="00451AC1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2981325" cy="3267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D" w:rsidRDefault="00A5648D" w:rsidP="007C12DD">
      <w:pPr>
        <w:pStyle w:val="40"/>
        <w:spacing w:before="31" w:after="31"/>
        <w:ind w:firstLineChars="0" w:firstLine="0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6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、在配置好环境变量后，可以进入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cmd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中检查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Java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是否安装正确，检查的命令为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java -version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，如图所示：</w:t>
      </w:r>
    </w:p>
    <w:p w:rsidR="00A5648D" w:rsidRDefault="00451AC1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6191250" cy="1704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D" w:rsidRDefault="00A5648D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命令中输入</w:t>
      </w:r>
      <w:r>
        <w:rPr>
          <w:rFonts w:hint="eastAsia"/>
          <w:lang w:eastAsia="zh-CN"/>
        </w:rPr>
        <w:t>javac</w:t>
      </w:r>
    </w:p>
    <w:p w:rsidR="00A5648D" w:rsidRDefault="00451AC1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6257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D" w:rsidRDefault="00A5648D" w:rsidP="007C12DD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表示安装成功。</w:t>
      </w:r>
    </w:p>
    <w:p w:rsidR="00A5648D" w:rsidRDefault="00A5648D" w:rsidP="00A5648D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jmeter</w:t>
      </w:r>
      <w:r>
        <w:rPr>
          <w:rFonts w:hint="eastAsia"/>
          <w:lang w:eastAsia="zh-CN"/>
        </w:rPr>
        <w:t>下载</w:t>
      </w:r>
      <w:r w:rsidR="00250ECB">
        <w:rPr>
          <w:rFonts w:hint="eastAsia"/>
          <w:lang w:eastAsia="zh-CN"/>
        </w:rPr>
        <w:t>安装</w:t>
      </w:r>
    </w:p>
    <w:p w:rsidR="00A5648D" w:rsidRDefault="00A5648D" w:rsidP="00A5648D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下载地址</w:t>
      </w:r>
      <w:r w:rsidRPr="00A5648D">
        <w:rPr>
          <w:lang w:eastAsia="zh-CN"/>
        </w:rPr>
        <w:t>https://jmeter.apache.org/</w:t>
      </w:r>
    </w:p>
    <w:p w:rsidR="00A5648D" w:rsidRDefault="00451AC1" w:rsidP="00A5648D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2733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C2" w:rsidRDefault="00A057C2" w:rsidP="00A057C2">
      <w:pPr>
        <w:pStyle w:val="40"/>
        <w:spacing w:before="31" w:after="31"/>
        <w:ind w:firstLine="432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工具下载成功后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直接解压就可以使用了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不用安装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是绿色版本</w:t>
      </w:r>
    </w:p>
    <w:p w:rsidR="00250ECB" w:rsidRPr="00250ECB" w:rsidRDefault="00250ECB" w:rsidP="00250ECB">
      <w:pPr>
        <w:pStyle w:val="3"/>
        <w:ind w:right="21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  <w:lang w:eastAsia="zh-CN"/>
        </w:rPr>
        <w:t>jmeter</w:t>
      </w:r>
      <w:r>
        <w:rPr>
          <w:rFonts w:hint="eastAsia"/>
          <w:shd w:val="clear" w:color="auto" w:fill="FFFFFF"/>
          <w:lang w:eastAsia="zh-CN"/>
        </w:rPr>
        <w:t>插件安装</w:t>
      </w:r>
    </w:p>
    <w:p w:rsidR="00250ECB" w:rsidRDefault="00250ECB" w:rsidP="00250ECB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</w:rPr>
        <w:t>1. 插件下载地址： </w:t>
      </w:r>
      <w:hyperlink r:id="rId18" w:history="1">
        <w:r>
          <w:rPr>
            <w:rStyle w:val="af"/>
            <w:rFonts w:hint="eastAsia"/>
            <w:color w:val="000000"/>
          </w:rPr>
          <w:t>http://jmeter-plugins.org/downloads/all/</w:t>
        </w:r>
      </w:hyperlink>
    </w:p>
    <w:p w:rsidR="00250ECB" w:rsidRDefault="00250ECB" w:rsidP="00250ECB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</w:rPr>
        <w:t>2. 插件下载后解压：找到JMeterPlugins-Extras.jar,把JMeterPlugins-Extras.jar放到apache-jmeter-2.12\lib\ext目录。</w:t>
      </w:r>
      <w:r w:rsidR="00525CB1">
        <w:rPr>
          <w:rFonts w:hint="eastAsia"/>
          <w:color w:val="333333"/>
        </w:rPr>
        <w:t>并重启jmeter。插件位置，在jmeter界面菜单栏——选项</w:t>
      </w:r>
    </w:p>
    <w:p w:rsidR="00250ECB" w:rsidRPr="00250ECB" w:rsidRDefault="00451AC1" w:rsidP="00250ECB">
      <w:pPr>
        <w:pStyle w:val="40"/>
        <w:spacing w:before="31" w:after="31"/>
        <w:rPr>
          <w:rFonts w:hint="eastAsia"/>
          <w:shd w:val="clear" w:color="auto" w:fill="FFFFFF"/>
          <w:lang w:val="en-US" w:eastAsia="zh-CN"/>
        </w:rPr>
      </w:pPr>
      <w:r>
        <w:rPr>
          <w:rFonts w:hint="eastAsia"/>
          <w:noProof/>
          <w:shd w:val="clear" w:color="auto" w:fill="FFFFFF"/>
          <w:lang w:val="en-US" w:eastAsia="zh-CN"/>
        </w:rPr>
        <w:drawing>
          <wp:inline distT="0" distB="0" distL="0" distR="0">
            <wp:extent cx="6181725" cy="3409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C2" w:rsidRDefault="00A057C2" w:rsidP="00A057C2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启动</w:t>
      </w:r>
      <w:r>
        <w:rPr>
          <w:rFonts w:hint="eastAsia"/>
          <w:lang w:eastAsia="zh-CN"/>
        </w:rPr>
        <w:t>jmeter</w:t>
      </w:r>
    </w:p>
    <w:p w:rsidR="00A057C2" w:rsidRDefault="00A057C2" w:rsidP="00A057C2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解压后，进入</w:t>
      </w:r>
      <w:r>
        <w:rPr>
          <w:rFonts w:hint="eastAsia"/>
          <w:lang w:eastAsia="zh-CN"/>
        </w:rPr>
        <w:t>bin</w:t>
      </w:r>
      <w:r>
        <w:rPr>
          <w:rFonts w:hint="eastAsia"/>
          <w:lang w:eastAsia="zh-CN"/>
        </w:rPr>
        <w:t>目录</w:t>
      </w:r>
    </w:p>
    <w:p w:rsidR="00250ECB" w:rsidRDefault="00A057C2" w:rsidP="00250EC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双击</w:t>
      </w:r>
      <w:r>
        <w:rPr>
          <w:rFonts w:hint="eastAsia"/>
          <w:lang w:eastAsia="zh-CN"/>
        </w:rPr>
        <w:t>jmeter.bat</w:t>
      </w:r>
      <w:r>
        <w:rPr>
          <w:rFonts w:hint="eastAsia"/>
          <w:lang w:eastAsia="zh-CN"/>
        </w:rPr>
        <w:t>文件</w:t>
      </w:r>
      <w:r w:rsidR="00250ECB">
        <w:rPr>
          <w:rFonts w:hint="eastAsia"/>
          <w:lang w:eastAsia="zh-CN"/>
        </w:rPr>
        <w:t>，打开</w:t>
      </w:r>
      <w:r w:rsidR="00250ECB">
        <w:rPr>
          <w:rFonts w:hint="eastAsia"/>
          <w:lang w:eastAsia="zh-CN"/>
        </w:rPr>
        <w:t>jmeter</w:t>
      </w:r>
    </w:p>
    <w:p w:rsidR="00250ECB" w:rsidRDefault="00250ECB" w:rsidP="00250ECB">
      <w:pPr>
        <w:pStyle w:val="40"/>
        <w:spacing w:before="31" w:after="31"/>
        <w:rPr>
          <w:rFonts w:hint="eastAsia"/>
          <w:color w:val="FF0000"/>
          <w:shd w:val="clear" w:color="auto" w:fill="FFFFFF"/>
          <w:lang w:eastAsia="zh-CN"/>
        </w:rPr>
      </w:pPr>
      <w:r w:rsidRPr="00250ECB">
        <w:rPr>
          <w:rFonts w:hint="eastAsia"/>
          <w:color w:val="FF0000"/>
          <w:shd w:val="clear" w:color="auto" w:fill="FFFFFF"/>
        </w:rPr>
        <w:t>注意：打开的时候会有两个窗口，</w:t>
      </w:r>
      <w:r w:rsidRPr="00250ECB">
        <w:rPr>
          <w:rFonts w:hint="eastAsia"/>
          <w:color w:val="FF0000"/>
          <w:shd w:val="clear" w:color="auto" w:fill="FFFFFF"/>
        </w:rPr>
        <w:t>JMeter</w:t>
      </w:r>
      <w:r w:rsidRPr="00250ECB">
        <w:rPr>
          <w:rFonts w:hint="eastAsia"/>
          <w:color w:val="FF0000"/>
          <w:shd w:val="clear" w:color="auto" w:fill="FFFFFF"/>
        </w:rPr>
        <w:t>的命令窗口和</w:t>
      </w:r>
      <w:r w:rsidRPr="00250ECB">
        <w:rPr>
          <w:rFonts w:hint="eastAsia"/>
          <w:color w:val="FF0000"/>
          <w:shd w:val="clear" w:color="auto" w:fill="FFFFFF"/>
        </w:rPr>
        <w:t>JMeter</w:t>
      </w:r>
      <w:r w:rsidRPr="00250ECB">
        <w:rPr>
          <w:rFonts w:hint="eastAsia"/>
          <w:color w:val="FF0000"/>
          <w:shd w:val="clear" w:color="auto" w:fill="FFFFFF"/>
        </w:rPr>
        <w:t>的图形操作界面，不可以关闭命令窗口。</w:t>
      </w:r>
    </w:p>
    <w:p w:rsidR="00525CB1" w:rsidRDefault="00E014CA" w:rsidP="00E014CA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常用目录文件介绍</w:t>
      </w:r>
    </w:p>
    <w:p w:rsidR="00E014CA" w:rsidRDefault="00451AC1" w:rsidP="00E014CA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2924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3" w:rsidRDefault="00E014CA" w:rsidP="00631768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bin</w:t>
      </w:r>
      <w:r w:rsidR="00EC1AC3">
        <w:rPr>
          <w:rFonts w:hint="eastAsia"/>
          <w:lang w:eastAsia="zh-CN"/>
        </w:rPr>
        <w:t>目录</w:t>
      </w:r>
    </w:p>
    <w:p w:rsidR="00EC1AC3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examples: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　　　　　</w:t>
      </w:r>
      <w:r>
        <w:rPr>
          <w:rFonts w:ascii="Helvetica" w:hAnsi="Helvetica" w:cs="Helvetica"/>
          <w:color w:val="000000"/>
          <w:sz w:val="21"/>
          <w:szCs w:val="21"/>
        </w:rPr>
        <w:t xml:space="preserve">  </w:t>
      </w:r>
      <w:r>
        <w:rPr>
          <w:rFonts w:ascii="Helvetica" w:hAnsi="Helvetica" w:cs="Helvetica"/>
          <w:color w:val="000000"/>
          <w:sz w:val="21"/>
          <w:szCs w:val="21"/>
        </w:rPr>
        <w:t>目录中有</w:t>
      </w:r>
      <w:r>
        <w:rPr>
          <w:rFonts w:ascii="Helvetica" w:hAnsi="Helvetica" w:cs="Helvetica"/>
          <w:color w:val="000000"/>
          <w:sz w:val="21"/>
          <w:szCs w:val="21"/>
        </w:rPr>
        <w:t>CSV</w:t>
      </w:r>
      <w:r>
        <w:rPr>
          <w:rFonts w:ascii="Helvetica" w:hAnsi="Helvetica" w:cs="Helvetica"/>
          <w:color w:val="000000"/>
          <w:sz w:val="21"/>
          <w:szCs w:val="21"/>
        </w:rPr>
        <w:t>样例</w:t>
      </w:r>
    </w:p>
    <w:p w:rsidR="00EC1AC3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 w:rsidRPr="006248E2">
        <w:rPr>
          <w:rFonts w:ascii="Helvetica" w:hAnsi="Helvetica" w:cs="Helvetica"/>
          <w:color w:val="FF0000"/>
          <w:sz w:val="21"/>
          <w:szCs w:val="21"/>
        </w:rPr>
        <w:t>jmeter.bat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　　　　　</w:t>
      </w:r>
      <w:r w:rsidRPr="006248E2">
        <w:rPr>
          <w:rFonts w:ascii="Helvetica" w:hAnsi="Helvetica" w:cs="Helvetica"/>
          <w:color w:val="FF0000"/>
          <w:sz w:val="21"/>
          <w:szCs w:val="21"/>
        </w:rPr>
        <w:t> windows</w:t>
      </w:r>
      <w:r w:rsidRPr="006248E2">
        <w:rPr>
          <w:rFonts w:ascii="Helvetica" w:hAnsi="Helvetica" w:cs="Helvetica"/>
          <w:color w:val="FF0000"/>
          <w:sz w:val="21"/>
          <w:szCs w:val="21"/>
        </w:rPr>
        <w:t>的启动文件</w:t>
      </w:r>
    </w:p>
    <w:p w:rsidR="00EC1AC3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jmeter.log 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　　　　　</w:t>
      </w:r>
      <w:r w:rsidR="00631768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jmeter</w:t>
      </w:r>
      <w:r>
        <w:rPr>
          <w:rFonts w:ascii="Helvetica" w:hAnsi="Helvetica" w:cs="Helvetica"/>
          <w:color w:val="000000"/>
          <w:sz w:val="21"/>
          <w:szCs w:val="21"/>
        </w:rPr>
        <w:t>运行日志文件</w:t>
      </w:r>
    </w:p>
    <w:p w:rsidR="00EC1AC3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jmeter.sh 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　　　　　</w:t>
      </w:r>
      <w:r w:rsidR="00631768">
        <w:rPr>
          <w:rFonts w:ascii="Helvetica" w:hAnsi="Helvetica" w:cs="Helvetica"/>
          <w:color w:val="000000"/>
          <w:sz w:val="21"/>
          <w:szCs w:val="21"/>
        </w:rPr>
        <w:t xml:space="preserve">  </w:t>
      </w:r>
      <w:r>
        <w:rPr>
          <w:rFonts w:ascii="Helvetica" w:hAnsi="Helvetica" w:cs="Helvetica"/>
          <w:color w:val="000000"/>
          <w:sz w:val="21"/>
          <w:szCs w:val="21"/>
        </w:rPr>
        <w:t>linux</w:t>
      </w:r>
      <w:r>
        <w:rPr>
          <w:rFonts w:ascii="Helvetica" w:hAnsi="Helvetica" w:cs="Helvetica"/>
          <w:color w:val="000000"/>
          <w:sz w:val="21"/>
          <w:szCs w:val="21"/>
        </w:rPr>
        <w:t>的启动文件</w:t>
      </w:r>
    </w:p>
    <w:p w:rsidR="00EC1AC3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 w:rsidRPr="006248E2">
        <w:rPr>
          <w:rFonts w:ascii="Helvetica" w:hAnsi="Helvetica" w:cs="Helvetica"/>
          <w:color w:val="FF0000"/>
          <w:sz w:val="21"/>
          <w:szCs w:val="21"/>
        </w:rPr>
        <w:t>jmeter.properties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　</w:t>
      </w:r>
      <w:r>
        <w:rPr>
          <w:rFonts w:ascii="Helvetica" w:hAnsi="Helvetica" w:cs="Helvetica"/>
          <w:color w:val="000000"/>
          <w:sz w:val="21"/>
          <w:szCs w:val="21"/>
        </w:rPr>
        <w:t xml:space="preserve">  </w:t>
      </w:r>
      <w:r w:rsidR="00631768">
        <w:rPr>
          <w:rFonts w:ascii="Helvetica" w:hAnsi="Helvetica" w:cs="Helvetica" w:hint="eastAsia"/>
          <w:color w:val="000000"/>
          <w:sz w:val="21"/>
          <w:szCs w:val="21"/>
        </w:rPr>
        <w:t xml:space="preserve"> </w:t>
      </w:r>
      <w:r w:rsidRPr="006248E2">
        <w:rPr>
          <w:rFonts w:ascii="Helvetica" w:hAnsi="Helvetica" w:cs="Helvetica"/>
          <w:color w:val="FF0000"/>
          <w:sz w:val="21"/>
          <w:szCs w:val="21"/>
        </w:rPr>
        <w:t>系统配置文件</w:t>
      </w:r>
    </w:p>
    <w:p w:rsidR="00EC1AC3" w:rsidRPr="006248E2" w:rsidRDefault="00EC1AC3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FF0000"/>
          <w:sz w:val="21"/>
          <w:szCs w:val="21"/>
        </w:rPr>
      </w:pPr>
      <w:r w:rsidRPr="006248E2">
        <w:rPr>
          <w:rFonts w:ascii="Helvetica" w:hAnsi="Helvetica" w:cs="Helvetica"/>
          <w:color w:val="FF0000"/>
          <w:sz w:val="21"/>
          <w:szCs w:val="21"/>
        </w:rPr>
        <w:t>jmeter-server.bat</w:t>
      </w:r>
      <w:r>
        <w:rPr>
          <w:rFonts w:ascii="Helvetica" w:hAnsi="Helvetica" w:cs="Helvetica"/>
          <w:color w:val="000000"/>
          <w:sz w:val="21"/>
          <w:szCs w:val="21"/>
        </w:rPr>
        <w:t xml:space="preserve">            </w:t>
      </w:r>
      <w:r w:rsidRPr="006248E2">
        <w:rPr>
          <w:rFonts w:ascii="Helvetica" w:hAnsi="Helvetica" w:cs="Helvetica"/>
          <w:color w:val="FF0000"/>
          <w:sz w:val="21"/>
          <w:szCs w:val="21"/>
        </w:rPr>
        <w:t>windows</w:t>
      </w:r>
      <w:r w:rsidRPr="006248E2">
        <w:rPr>
          <w:rFonts w:ascii="Helvetica" w:hAnsi="Helvetica" w:cs="Helvetica"/>
          <w:color w:val="FF0000"/>
          <w:sz w:val="21"/>
          <w:szCs w:val="21"/>
        </w:rPr>
        <w:t>分布式测试要用到的服务器配置</w:t>
      </w:r>
    </w:p>
    <w:p w:rsidR="00EC1AC3" w:rsidRDefault="00631768" w:rsidP="00EC1AC3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jmeters-server              </w:t>
      </w:r>
      <w:r>
        <w:rPr>
          <w:rFonts w:ascii="Helvetica" w:hAnsi="Helvetica" w:cs="Helvetica" w:hint="eastAsia"/>
          <w:color w:val="000000"/>
          <w:sz w:val="21"/>
          <w:szCs w:val="21"/>
        </w:rPr>
        <w:t xml:space="preserve"> </w:t>
      </w:r>
      <w:r w:rsidR="00EC1AC3">
        <w:rPr>
          <w:rFonts w:ascii="Helvetica" w:hAnsi="Helvetica" w:cs="Helvetica"/>
          <w:color w:val="000000"/>
          <w:sz w:val="21"/>
          <w:szCs w:val="21"/>
        </w:rPr>
        <w:t>linux</w:t>
      </w:r>
      <w:r w:rsidR="00EC1AC3">
        <w:rPr>
          <w:rFonts w:ascii="Helvetica" w:hAnsi="Helvetica" w:cs="Helvetica"/>
          <w:color w:val="000000"/>
          <w:sz w:val="21"/>
          <w:szCs w:val="21"/>
        </w:rPr>
        <w:t>分布式测试要用的服务器配置</w:t>
      </w:r>
    </w:p>
    <w:p w:rsidR="00631768" w:rsidRPr="00631768" w:rsidRDefault="00631768" w:rsidP="00631768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 w:hint="eastAsia"/>
          <w:color w:val="FF0000"/>
          <w:sz w:val="21"/>
          <w:szCs w:val="21"/>
        </w:rPr>
        <w:t>注：</w:t>
      </w:r>
      <w:r w:rsidRPr="00631768">
        <w:rPr>
          <w:rFonts w:ascii="Helvetica" w:hAnsi="Helvetica" w:cs="Helvetica"/>
          <w:color w:val="FF0000"/>
          <w:sz w:val="21"/>
          <w:szCs w:val="21"/>
        </w:rPr>
        <w:t>其中系统配置文件中的</w:t>
      </w:r>
      <w:r w:rsidRPr="00631768">
        <w:rPr>
          <w:rFonts w:ascii="Helvetica" w:hAnsi="Helvetica" w:cs="Helvetica"/>
          <w:color w:val="FF0000"/>
          <w:sz w:val="21"/>
          <w:szCs w:val="21"/>
        </w:rPr>
        <w:t>SSL</w:t>
      </w:r>
      <w:r w:rsidRPr="00631768">
        <w:rPr>
          <w:rFonts w:ascii="Helvetica" w:hAnsi="Helvetica" w:cs="Helvetica"/>
          <w:color w:val="FF0000"/>
          <w:sz w:val="21"/>
          <w:szCs w:val="21"/>
        </w:rPr>
        <w:t>设置重点关注如下几个：</w:t>
      </w:r>
    </w:p>
    <w:p w:rsidR="00631768" w:rsidRPr="00631768" w:rsidRDefault="00631768" w:rsidP="00631768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/>
          <w:color w:val="FF0000"/>
          <w:sz w:val="21"/>
          <w:szCs w:val="21"/>
        </w:rPr>
        <w:t xml:space="preserve"># </w:t>
      </w:r>
      <w:r w:rsidRPr="00631768">
        <w:rPr>
          <w:rFonts w:ascii="Helvetica" w:hAnsi="Helvetica" w:cs="Helvetica"/>
          <w:color w:val="FF0000"/>
          <w:sz w:val="21"/>
          <w:szCs w:val="21"/>
        </w:rPr>
        <w:t>指定</w:t>
      </w:r>
      <w:r w:rsidRPr="00631768">
        <w:rPr>
          <w:rFonts w:ascii="Helvetica" w:hAnsi="Helvetica" w:cs="Helvetica"/>
          <w:color w:val="FF0000"/>
          <w:sz w:val="21"/>
          <w:szCs w:val="21"/>
        </w:rPr>
        <w:t>HTTPS</w:t>
      </w:r>
      <w:r w:rsidRPr="00631768">
        <w:rPr>
          <w:rFonts w:ascii="Helvetica" w:hAnsi="Helvetica" w:cs="Helvetica"/>
          <w:color w:val="FF0000"/>
          <w:sz w:val="21"/>
          <w:szCs w:val="21"/>
        </w:rPr>
        <w:t>协议层</w:t>
      </w:r>
    </w:p>
    <w:p w:rsidR="00631768" w:rsidRPr="00631768" w:rsidRDefault="00631768" w:rsidP="00631768">
      <w:pPr>
        <w:pStyle w:val="ab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/>
          <w:color w:val="FF0000"/>
          <w:sz w:val="21"/>
          <w:szCs w:val="21"/>
        </w:rPr>
        <w:t>https.default.protocol=TLS</w:t>
      </w:r>
    </w:p>
    <w:p w:rsidR="00631768" w:rsidRPr="00631768" w:rsidRDefault="00631768" w:rsidP="00631768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/>
          <w:color w:val="FF0000"/>
          <w:sz w:val="21"/>
          <w:szCs w:val="21"/>
        </w:rPr>
        <w:lastRenderedPageBreak/>
        <w:t xml:space="preserve"># </w:t>
      </w:r>
      <w:r w:rsidRPr="00631768">
        <w:rPr>
          <w:rFonts w:ascii="Helvetica" w:hAnsi="Helvetica" w:cs="Helvetica"/>
          <w:color w:val="FF0000"/>
          <w:sz w:val="21"/>
          <w:szCs w:val="21"/>
        </w:rPr>
        <w:t>指定</w:t>
      </w:r>
      <w:r w:rsidRPr="00631768">
        <w:rPr>
          <w:rFonts w:ascii="Helvetica" w:hAnsi="Helvetica" w:cs="Helvetica"/>
          <w:color w:val="FF0000"/>
          <w:sz w:val="21"/>
          <w:szCs w:val="21"/>
        </w:rPr>
        <w:t>SSL</w:t>
      </w:r>
      <w:r w:rsidRPr="00631768">
        <w:rPr>
          <w:rFonts w:ascii="Helvetica" w:hAnsi="Helvetica" w:cs="Helvetica"/>
          <w:color w:val="FF0000"/>
          <w:sz w:val="21"/>
          <w:szCs w:val="21"/>
        </w:rPr>
        <w:t>版本</w:t>
      </w:r>
      <w:r w:rsidRPr="00631768">
        <w:rPr>
          <w:rFonts w:ascii="Helvetica" w:hAnsi="Helvetica" w:cs="Helvetica"/>
          <w:color w:val="FF0000"/>
          <w:sz w:val="21"/>
          <w:szCs w:val="21"/>
        </w:rPr>
        <w:br/>
        <w:t>https.default.protocol=SSLv3</w:t>
      </w:r>
    </w:p>
    <w:p w:rsidR="00631768" w:rsidRPr="00631768" w:rsidRDefault="00631768" w:rsidP="00631768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/>
          <w:color w:val="FF0000"/>
          <w:sz w:val="21"/>
          <w:szCs w:val="21"/>
        </w:rPr>
        <w:t xml:space="preserve"># </w:t>
      </w:r>
      <w:r w:rsidRPr="00631768">
        <w:rPr>
          <w:rFonts w:ascii="Helvetica" w:hAnsi="Helvetica" w:cs="Helvetica"/>
          <w:color w:val="FF0000"/>
          <w:sz w:val="21"/>
          <w:szCs w:val="21"/>
        </w:rPr>
        <w:t>设置启动的协议</w:t>
      </w:r>
      <w:r w:rsidRPr="00631768">
        <w:rPr>
          <w:rFonts w:ascii="Helvetica" w:hAnsi="Helvetica" w:cs="Helvetica"/>
          <w:color w:val="FF0000"/>
          <w:sz w:val="21"/>
          <w:szCs w:val="21"/>
        </w:rPr>
        <w:br/>
        <w:t>https.socket.protocols=SSLv2Hello SSLv3 TLSv1</w:t>
      </w:r>
    </w:p>
    <w:p w:rsidR="00631768" w:rsidRPr="00631768" w:rsidRDefault="00631768" w:rsidP="00631768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FF0000"/>
          <w:sz w:val="21"/>
          <w:szCs w:val="21"/>
        </w:rPr>
      </w:pPr>
      <w:r w:rsidRPr="00631768">
        <w:rPr>
          <w:rFonts w:ascii="Helvetica" w:hAnsi="Helvetica" w:cs="Helvetica"/>
          <w:color w:val="FF0000"/>
          <w:sz w:val="21"/>
          <w:szCs w:val="21"/>
        </w:rPr>
        <w:t xml:space="preserve"># </w:t>
      </w:r>
      <w:r w:rsidRPr="00631768">
        <w:rPr>
          <w:rFonts w:ascii="Helvetica" w:hAnsi="Helvetica" w:cs="Helvetica"/>
          <w:color w:val="FF0000"/>
          <w:sz w:val="21"/>
          <w:szCs w:val="21"/>
        </w:rPr>
        <w:t>缓存控制，控制</w:t>
      </w:r>
      <w:r w:rsidRPr="00631768">
        <w:rPr>
          <w:rFonts w:ascii="Helvetica" w:hAnsi="Helvetica" w:cs="Helvetica"/>
          <w:color w:val="FF0000"/>
          <w:sz w:val="21"/>
          <w:szCs w:val="21"/>
        </w:rPr>
        <w:t>SSL</w:t>
      </w:r>
      <w:r w:rsidRPr="00631768">
        <w:rPr>
          <w:rFonts w:ascii="Helvetica" w:hAnsi="Helvetica" w:cs="Helvetica"/>
          <w:color w:val="FF0000"/>
          <w:sz w:val="21"/>
          <w:szCs w:val="21"/>
        </w:rPr>
        <w:t>是否可以在多个迭代中重用</w:t>
      </w:r>
      <w:r w:rsidRPr="00631768">
        <w:rPr>
          <w:rFonts w:ascii="Helvetica" w:hAnsi="Helvetica" w:cs="Helvetica"/>
          <w:color w:val="FF0000"/>
          <w:sz w:val="21"/>
          <w:szCs w:val="21"/>
        </w:rPr>
        <w:br/>
        <w:t>https.use.cached.ssl.context=true</w:t>
      </w:r>
    </w:p>
    <w:p w:rsidR="00EC1AC3" w:rsidRDefault="00631768" w:rsidP="00631768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docs</w:t>
      </w:r>
      <w:r>
        <w:rPr>
          <w:rFonts w:hint="eastAsia"/>
          <w:lang w:eastAsia="zh-CN"/>
        </w:rPr>
        <w:t>目录</w:t>
      </w:r>
    </w:p>
    <w:p w:rsidR="00631768" w:rsidRDefault="00631768" w:rsidP="00631768">
      <w:pPr>
        <w:pStyle w:val="40"/>
        <w:spacing w:before="31" w:after="31"/>
        <w:rPr>
          <w:rFonts w:hint="eastAsia"/>
          <w:shd w:val="clear" w:color="auto" w:fill="FFFFFF"/>
          <w:lang w:eastAsia="zh-CN"/>
        </w:rPr>
      </w:pPr>
      <w:r w:rsidRPr="00631768">
        <w:rPr>
          <w:szCs w:val="21"/>
          <w:shd w:val="clear" w:color="auto" w:fill="FFFFFF"/>
        </w:rPr>
        <w:t>接口文档目录。例</w:t>
      </w:r>
      <w:r w:rsidRPr="00631768">
        <w:rPr>
          <w:szCs w:val="21"/>
          <w:shd w:val="clear" w:color="auto" w:fill="FFFFFF"/>
        </w:rPr>
        <w:t>D:\jmeter\apache-jmeter-5.0\docs\api</w:t>
      </w:r>
      <w:r w:rsidRPr="00631768">
        <w:rPr>
          <w:szCs w:val="21"/>
          <w:shd w:val="clear" w:color="auto" w:fill="FFFFFF"/>
        </w:rPr>
        <w:t>下的</w:t>
      </w:r>
      <w:r w:rsidRPr="00631768">
        <w:rPr>
          <w:szCs w:val="21"/>
          <w:shd w:val="clear" w:color="auto" w:fill="FFFFFF"/>
        </w:rPr>
        <w:t>index.html</w:t>
      </w:r>
      <w:r w:rsidRPr="00631768">
        <w:rPr>
          <w:rFonts w:hint="eastAsia"/>
          <w:szCs w:val="21"/>
          <w:shd w:val="clear" w:color="auto" w:fill="FFFFFF"/>
        </w:rPr>
        <w:t>，</w:t>
      </w:r>
      <w:r w:rsidRPr="00631768">
        <w:rPr>
          <w:shd w:val="clear" w:color="auto" w:fill="FFFFFF"/>
        </w:rPr>
        <w:t>可打开</w:t>
      </w:r>
      <w:r w:rsidRPr="00631768">
        <w:rPr>
          <w:shd w:val="clear" w:color="auto" w:fill="FFFFFF"/>
        </w:rPr>
        <w:t>api\index.html</w:t>
      </w:r>
      <w:r w:rsidRPr="00631768">
        <w:rPr>
          <w:shd w:val="clear" w:color="auto" w:fill="FFFFFF"/>
        </w:rPr>
        <w:t>页面来查看</w:t>
      </w:r>
      <w:r w:rsidRPr="00631768">
        <w:rPr>
          <w:shd w:val="clear" w:color="auto" w:fill="FFFFFF"/>
        </w:rPr>
        <w:t>;</w:t>
      </w:r>
    </w:p>
    <w:p w:rsidR="00631768" w:rsidRPr="00631768" w:rsidRDefault="00631768" w:rsidP="00631768">
      <w:pPr>
        <w:pStyle w:val="3"/>
        <w:ind w:right="210"/>
        <w:rPr>
          <w:rStyle w:val="ad"/>
          <w:rFonts w:hint="eastAsia"/>
          <w:b/>
          <w:bCs/>
        </w:rPr>
      </w:pP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extras</w:t>
      </w: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目录</w:t>
      </w:r>
    </w:p>
    <w:p w:rsidR="00631768" w:rsidRDefault="00631768" w:rsidP="00631768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扩展插件目录。提供了对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Ant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的支持，可以使用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Ant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来实现自动化测试，例如批量脚本执行，产生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html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格式的报表，测试运行时，可以把测试数据记录下来，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jmeter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会自动生成一个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.jtl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文件，将该文件放到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extras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目录下，运行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"ant -Dtest=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文件名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report"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，就可以生成测试统计报表。</w:t>
      </w:r>
    </w:p>
    <w:p w:rsidR="00631768" w:rsidRDefault="00631768" w:rsidP="00631768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lib</w:t>
      </w:r>
      <w:r>
        <w:rPr>
          <w:rFonts w:hint="eastAsia"/>
          <w:lang w:eastAsia="zh-CN"/>
        </w:rPr>
        <w:t>目录</w:t>
      </w:r>
    </w:p>
    <w:p w:rsidR="00631768" w:rsidRDefault="00631768" w:rsidP="00631768">
      <w:pPr>
        <w:pStyle w:val="40"/>
        <w:spacing w:before="31" w:after="31"/>
      </w:pPr>
      <w:r>
        <w:t>所用到的插件目录，里面均为</w:t>
      </w:r>
      <w:r>
        <w:t>jar</w:t>
      </w:r>
      <w:r>
        <w:t>包。</w:t>
      </w:r>
      <w:r>
        <w:t>jmeter</w:t>
      </w:r>
      <w:r>
        <w:t>会自动在</w:t>
      </w:r>
      <w:r>
        <w:t>jmeter_HOME/lib</w:t>
      </w:r>
      <w:r>
        <w:t>和</w:t>
      </w:r>
      <w:r>
        <w:t>ext</w:t>
      </w:r>
      <w:r>
        <w:t>目录下寻找需要的类，</w:t>
      </w:r>
      <w:r>
        <w:t>lib</w:t>
      </w:r>
      <w:r>
        <w:t>下存放</w:t>
      </w:r>
      <w:r>
        <w:t>JMeter</w:t>
      </w:r>
      <w:r>
        <w:t>所依赖的外部</w:t>
      </w:r>
      <w:r>
        <w:t>jar</w:t>
      </w:r>
      <w:r>
        <w:t>：如</w:t>
      </w:r>
      <w:r>
        <w:t>httpclient.jar</w:t>
      </w:r>
      <w:r>
        <w:t>、</w:t>
      </w:r>
      <w:r>
        <w:t>httpcore.jar</w:t>
      </w:r>
      <w:r>
        <w:t>、</w:t>
      </w:r>
      <w:r>
        <w:t>httpmime.jar</w:t>
      </w:r>
      <w:r>
        <w:t>等等。</w:t>
      </w:r>
    </w:p>
    <w:p w:rsidR="00631768" w:rsidRDefault="00631768" w:rsidP="00631768">
      <w:pPr>
        <w:pStyle w:val="40"/>
        <w:spacing w:before="31" w:after="31"/>
      </w:pPr>
      <w:r>
        <w:t>其中</w:t>
      </w:r>
      <w:r>
        <w:t>lib\ext</w:t>
      </w:r>
      <w:r>
        <w:t>目录下存放有</w:t>
      </w:r>
      <w:r>
        <w:t>Jmeter</w:t>
      </w:r>
      <w:r>
        <w:t>依赖的核心</w:t>
      </w:r>
      <w:r>
        <w:t>jar</w:t>
      </w:r>
      <w:r>
        <w:t>包，</w:t>
      </w:r>
      <w:r>
        <w:t>ApacheJMeter_core.jar</w:t>
      </w:r>
      <w:r>
        <w:t>、</w:t>
      </w:r>
      <w:r>
        <w:t>ApacheJMeter_java.jar</w:t>
      </w:r>
      <w:r>
        <w:t>在写</w:t>
      </w:r>
      <w:r>
        <w:t>client</w:t>
      </w:r>
      <w:r>
        <w:t>端需要引用，</w:t>
      </w:r>
      <w:r>
        <w:t>JMeter</w:t>
      </w:r>
      <w:r>
        <w:t>插件包也在此目录下。</w:t>
      </w:r>
    </w:p>
    <w:p w:rsidR="00631768" w:rsidRDefault="00631768" w:rsidP="00631768">
      <w:pPr>
        <w:pStyle w:val="40"/>
        <w:spacing w:before="31" w:after="31"/>
      </w:pPr>
      <w:r>
        <w:t>lib\junit</w:t>
      </w:r>
      <w:r>
        <w:t>下存放</w:t>
      </w:r>
      <w:r>
        <w:t>junit</w:t>
      </w:r>
      <w:r>
        <w:t>测试脚本</w:t>
      </w:r>
      <w:r>
        <w:t>.</w:t>
      </w:r>
    </w:p>
    <w:p w:rsidR="00631768" w:rsidRPr="00631768" w:rsidRDefault="00631768" w:rsidP="00631768">
      <w:pPr>
        <w:pStyle w:val="3"/>
        <w:ind w:right="210"/>
        <w:rPr>
          <w:rStyle w:val="ad"/>
          <w:rFonts w:hint="eastAsia"/>
          <w:b/>
          <w:bCs/>
        </w:rPr>
      </w:pP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Licenses</w:t>
      </w: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目录</w:t>
      </w:r>
    </w:p>
    <w:p w:rsidR="00631768" w:rsidRDefault="00631768" w:rsidP="00631768">
      <w:pPr>
        <w:pStyle w:val="40"/>
        <w:spacing w:before="31" w:after="31"/>
        <w:rPr>
          <w:rFonts w:ascii="Helvetica" w:hAnsi="Helvetica" w:cs="Helvetica" w:hint="eastAsia"/>
          <w:color w:val="000000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jmeter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证书目录</w:t>
      </w:r>
    </w:p>
    <w:p w:rsidR="00631768" w:rsidRPr="00631768" w:rsidRDefault="00631768" w:rsidP="00631768">
      <w:pPr>
        <w:pStyle w:val="3"/>
        <w:ind w:right="210"/>
        <w:rPr>
          <w:rStyle w:val="ad"/>
          <w:rFonts w:hint="eastAsia"/>
          <w:b/>
          <w:bCs/>
        </w:rPr>
      </w:pP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Printable_docs</w:t>
      </w:r>
      <w:r>
        <w:rPr>
          <w:rStyle w:val="ad"/>
          <w:rFonts w:ascii="Helvetica" w:hAnsi="Helvetica" w:cs="Helvetica"/>
          <w:color w:val="000000"/>
          <w:sz w:val="27"/>
          <w:szCs w:val="27"/>
          <w:shd w:val="clear" w:color="auto" w:fill="FFFFFF"/>
        </w:rPr>
        <w:t>目录</w:t>
      </w:r>
    </w:p>
    <w:p w:rsidR="00631768" w:rsidRPr="00631768" w:rsidRDefault="00631768" w:rsidP="00631768">
      <w:pPr>
        <w:pStyle w:val="40"/>
        <w:spacing w:before="31" w:after="31"/>
        <w:rPr>
          <w:rFonts w:hint="eastAsia"/>
        </w:rPr>
      </w:pPr>
      <w:r>
        <w:rPr>
          <w:shd w:val="clear" w:color="auto" w:fill="FFFFFF"/>
        </w:rPr>
        <w:t>printable_docs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usermanual</w:t>
      </w:r>
      <w:r>
        <w:rPr>
          <w:shd w:val="clear" w:color="auto" w:fill="FFFFFF"/>
        </w:rPr>
        <w:t>子目录下的内容是</w:t>
      </w:r>
      <w:r>
        <w:rPr>
          <w:shd w:val="clear" w:color="auto" w:fill="FFFFFF"/>
        </w:rPr>
        <w:t>JMeter</w:t>
      </w:r>
      <w:r>
        <w:rPr>
          <w:shd w:val="clear" w:color="auto" w:fill="FFFFFF"/>
        </w:rPr>
        <w:t>的用户手册文档，其中</w:t>
      </w:r>
      <w:r>
        <w:rPr>
          <w:shd w:val="clear" w:color="auto" w:fill="FFFFFF"/>
        </w:rPr>
        <w:t>usermanual</w:t>
      </w:r>
      <w:r>
        <w:rPr>
          <w:shd w:val="clear" w:color="auto" w:fill="FFFFFF"/>
        </w:rPr>
        <w:t>下</w:t>
      </w:r>
      <w:r>
        <w:rPr>
          <w:rStyle w:val="ad"/>
          <w:rFonts w:ascii="Helvetica" w:hAnsi="Helvetica" w:cs="Helvetica"/>
          <w:color w:val="858585"/>
          <w:spacing w:val="3"/>
          <w:shd w:val="clear" w:color="auto" w:fill="FFFFFF"/>
        </w:rPr>
        <w:t>component_reference.html</w:t>
      </w:r>
      <w:r>
        <w:rPr>
          <w:shd w:val="clear" w:color="auto" w:fill="FFFFFF"/>
        </w:rPr>
        <w:t>是最常用到的核心元件帮助文档。</w:t>
      </w:r>
    </w:p>
    <w:p w:rsidR="00D671B5" w:rsidRDefault="00D671B5" w:rsidP="002338E4">
      <w:pPr>
        <w:pStyle w:val="1"/>
        <w:rPr>
          <w:rFonts w:hint="eastAsia"/>
        </w:rPr>
      </w:pPr>
      <w:r>
        <w:rPr>
          <w:rFonts w:hint="eastAsia"/>
          <w:lang w:eastAsia="zh-CN"/>
        </w:rPr>
        <w:lastRenderedPageBreak/>
        <w:t>为什么要学习</w:t>
      </w:r>
      <w:r>
        <w:rPr>
          <w:rFonts w:hint="eastAsia"/>
          <w:lang w:eastAsia="zh-CN"/>
        </w:rPr>
        <w:t>jmeter</w:t>
      </w:r>
    </w:p>
    <w:p w:rsidR="00D671B5" w:rsidRDefault="008A63C2" w:rsidP="008A63C2">
      <w:pPr>
        <w:pStyle w:val="5"/>
        <w:spacing w:before="31" w:after="31"/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是一款公司内比较常用的自动化测试工具</w:t>
      </w:r>
    </w:p>
    <w:p w:rsidR="00D671B5" w:rsidRDefault="008A63C2" w:rsidP="008A63C2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能够满足一般的接口、压力、性能测试需要</w:t>
      </w:r>
    </w:p>
    <w:p w:rsidR="00D671B5" w:rsidRDefault="008A63C2" w:rsidP="008A63C2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操作方便，容易掌握</w:t>
      </w:r>
    </w:p>
    <w:p w:rsidR="00D671B5" w:rsidRDefault="00D671B5" w:rsidP="002338E4">
      <w:pPr>
        <w:pStyle w:val="1"/>
        <w:rPr>
          <w:rFonts w:hint="eastAsia"/>
        </w:rPr>
      </w:pPr>
      <w:r>
        <w:rPr>
          <w:rFonts w:hint="eastAsia"/>
          <w:lang w:eastAsia="zh-CN"/>
        </w:rPr>
        <w:t>jmeter</w:t>
      </w:r>
      <w:r w:rsidR="002157AB">
        <w:rPr>
          <w:rFonts w:hint="eastAsia"/>
          <w:lang w:eastAsia="zh-CN"/>
        </w:rPr>
        <w:t>基本</w:t>
      </w:r>
      <w:r>
        <w:rPr>
          <w:rFonts w:hint="eastAsia"/>
          <w:lang w:eastAsia="zh-CN"/>
        </w:rPr>
        <w:t>使用</w:t>
      </w:r>
      <w:r w:rsidR="004613F3">
        <w:rPr>
          <w:rFonts w:hint="eastAsia"/>
          <w:lang w:eastAsia="zh-CN"/>
        </w:rPr>
        <w:t>&amp;</w:t>
      </w:r>
      <w:r w:rsidR="004613F3">
        <w:rPr>
          <w:rFonts w:hint="eastAsia"/>
          <w:lang w:eastAsia="zh-CN"/>
        </w:rPr>
        <w:t>元件</w:t>
      </w:r>
    </w:p>
    <w:p w:rsidR="00460168" w:rsidRDefault="00460168" w:rsidP="00460168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主页面布局</w:t>
      </w:r>
    </w:p>
    <w:p w:rsidR="00D671B5" w:rsidRPr="002157AB" w:rsidRDefault="00460168" w:rsidP="002157AB">
      <w:pPr>
        <w:pStyle w:val="40"/>
        <w:spacing w:before="31" w:after="31"/>
        <w:rPr>
          <w:rFonts w:hint="eastAsia"/>
          <w:shd w:val="clear" w:color="auto" w:fill="FFFFFF"/>
        </w:rPr>
      </w:pPr>
      <w:r w:rsidRPr="002157AB">
        <w:rPr>
          <w:shd w:val="clear" w:color="auto" w:fill="FFFFFF"/>
        </w:rPr>
        <w:t>JMeter</w:t>
      </w:r>
      <w:r w:rsidRPr="002157AB">
        <w:rPr>
          <w:shd w:val="clear" w:color="auto" w:fill="FFFFFF"/>
        </w:rPr>
        <w:t>的主界面布局分为标题栏、菜单栏、工具栏、树形标签栏和内容栏</w:t>
      </w:r>
    </w:p>
    <w:p w:rsidR="002157AB" w:rsidRPr="002157AB" w:rsidRDefault="002157AB" w:rsidP="002157AB">
      <w:pPr>
        <w:pStyle w:val="40"/>
        <w:spacing w:before="31" w:after="31"/>
        <w:ind w:firstLine="422"/>
        <w:rPr>
          <w:rFonts w:hint="eastAsia"/>
          <w:kern w:val="0"/>
          <w:lang w:eastAsia="zh-CN"/>
        </w:rPr>
      </w:pPr>
      <w:r w:rsidRPr="002157AB">
        <w:rPr>
          <w:b/>
          <w:kern w:val="0"/>
        </w:rPr>
        <w:t>标题栏</w:t>
      </w:r>
      <w:r w:rsidRPr="002157AB">
        <w:rPr>
          <w:kern w:val="0"/>
        </w:rPr>
        <w:t>：主要显示计划信息及</w:t>
      </w:r>
      <w:r w:rsidRPr="002157AB">
        <w:rPr>
          <w:kern w:val="0"/>
        </w:rPr>
        <w:t>JMeter</w:t>
      </w:r>
      <w:r w:rsidRPr="002157AB">
        <w:rPr>
          <w:kern w:val="0"/>
        </w:rPr>
        <w:t>版本。</w:t>
      </w:r>
    </w:p>
    <w:p w:rsidR="002157AB" w:rsidRPr="002157AB" w:rsidRDefault="002157AB" w:rsidP="002157AB">
      <w:pPr>
        <w:pStyle w:val="40"/>
        <w:spacing w:before="31" w:after="31"/>
        <w:ind w:firstLine="422"/>
        <w:rPr>
          <w:rFonts w:hint="eastAsia"/>
          <w:kern w:val="0"/>
          <w:lang w:eastAsia="zh-CN"/>
        </w:rPr>
      </w:pPr>
      <w:r w:rsidRPr="002157AB">
        <w:rPr>
          <w:b/>
          <w:kern w:val="0"/>
        </w:rPr>
        <w:t>菜单栏</w:t>
      </w:r>
      <w:r w:rsidRPr="002157AB">
        <w:rPr>
          <w:kern w:val="0"/>
        </w:rPr>
        <w:t>：全部的功能的都包含在菜单栏中。</w:t>
      </w:r>
    </w:p>
    <w:p w:rsidR="002157AB" w:rsidRPr="002157AB" w:rsidRDefault="002157AB" w:rsidP="002157AB">
      <w:pPr>
        <w:pStyle w:val="40"/>
        <w:spacing w:before="31" w:after="31"/>
        <w:ind w:firstLine="422"/>
        <w:rPr>
          <w:rFonts w:hint="eastAsia"/>
          <w:kern w:val="0"/>
          <w:lang w:eastAsia="zh-CN"/>
        </w:rPr>
      </w:pPr>
      <w:r w:rsidRPr="002157AB">
        <w:rPr>
          <w:b/>
          <w:kern w:val="0"/>
        </w:rPr>
        <w:t>工具栏</w:t>
      </w:r>
      <w:r w:rsidRPr="002157AB">
        <w:rPr>
          <w:kern w:val="0"/>
        </w:rPr>
        <w:t>：工具栏中的按钮在菜单栏都可以找到，工具栏就相当于菜单栏常用功能的快捷按钮</w:t>
      </w:r>
    </w:p>
    <w:p w:rsidR="002157AB" w:rsidRPr="002157AB" w:rsidRDefault="002157AB" w:rsidP="002157AB">
      <w:pPr>
        <w:pStyle w:val="40"/>
        <w:spacing w:before="31" w:after="31"/>
        <w:ind w:firstLine="422"/>
        <w:rPr>
          <w:rFonts w:hint="eastAsia"/>
          <w:kern w:val="0"/>
          <w:lang w:eastAsia="zh-CN"/>
        </w:rPr>
      </w:pPr>
      <w:r w:rsidRPr="002157AB">
        <w:rPr>
          <w:b/>
          <w:kern w:val="0"/>
        </w:rPr>
        <w:t>树形标签栏</w:t>
      </w:r>
      <w:r w:rsidRPr="002157AB">
        <w:rPr>
          <w:kern w:val="0"/>
        </w:rPr>
        <w:t>：树形标签栏通常用来显示测试用例（计划）相关的标签。</w:t>
      </w:r>
    </w:p>
    <w:p w:rsidR="002157AB" w:rsidRPr="002157AB" w:rsidRDefault="002157AB" w:rsidP="002157AB">
      <w:pPr>
        <w:pStyle w:val="40"/>
        <w:spacing w:before="31" w:after="31"/>
        <w:ind w:firstLine="422"/>
        <w:rPr>
          <w:rFonts w:hint="eastAsia"/>
          <w:kern w:val="0"/>
          <w:sz w:val="24"/>
          <w:lang w:eastAsia="zh-CN"/>
        </w:rPr>
      </w:pPr>
      <w:r w:rsidRPr="002157AB">
        <w:rPr>
          <w:b/>
          <w:kern w:val="0"/>
        </w:rPr>
        <w:t>内容栏</w:t>
      </w:r>
      <w:r w:rsidRPr="002157AB">
        <w:rPr>
          <w:kern w:val="0"/>
        </w:rPr>
        <w:t>：配合树形标签栏显示，树形标签中点击哪个标签，内容栏中就显示相应的内容和操作。</w:t>
      </w:r>
    </w:p>
    <w:p w:rsidR="00D671B5" w:rsidRDefault="00451AC1" w:rsidP="00D671B5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3143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AB" w:rsidRPr="002157AB" w:rsidRDefault="002157AB" w:rsidP="002157AB">
      <w:pPr>
        <w:pStyle w:val="40"/>
        <w:spacing w:before="31" w:after="31"/>
        <w:rPr>
          <w:rFonts w:hint="eastAsia"/>
          <w:color w:val="FF0000"/>
        </w:rPr>
      </w:pPr>
      <w:r w:rsidRPr="002157AB">
        <w:rPr>
          <w:rFonts w:hint="eastAsia"/>
          <w:color w:val="FF0000"/>
        </w:rPr>
        <w:t>注：初次打开</w:t>
      </w:r>
      <w:r w:rsidRPr="002157AB">
        <w:rPr>
          <w:rFonts w:hint="eastAsia"/>
          <w:color w:val="FF0000"/>
        </w:rPr>
        <w:t>jmeter</w:t>
      </w:r>
      <w:r w:rsidRPr="002157AB">
        <w:rPr>
          <w:rFonts w:hint="eastAsia"/>
          <w:color w:val="FF0000"/>
        </w:rPr>
        <w:t>默认是英文版，可在菜单栏——</w:t>
      </w:r>
      <w:r w:rsidRPr="002157AB">
        <w:rPr>
          <w:rFonts w:hint="eastAsia"/>
          <w:color w:val="FF0000"/>
        </w:rPr>
        <w:t>options</w:t>
      </w:r>
      <w:r w:rsidRPr="002157AB">
        <w:rPr>
          <w:color w:val="FF0000"/>
        </w:rPr>
        <w:t>—</w:t>
      </w:r>
      <w:r w:rsidRPr="002157AB">
        <w:rPr>
          <w:rFonts w:hint="eastAsia"/>
          <w:color w:val="FF0000"/>
        </w:rPr>
        <w:t>chooseLanguage</w:t>
      </w:r>
      <w:r w:rsidRPr="002157AB">
        <w:rPr>
          <w:rFonts w:hint="eastAsia"/>
          <w:color w:val="FF0000"/>
        </w:rPr>
        <w:t>选择语言</w:t>
      </w:r>
    </w:p>
    <w:p w:rsidR="002157AB" w:rsidRDefault="00451AC1" w:rsidP="00D671B5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6191250" cy="3705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AB" w:rsidRDefault="002157AB" w:rsidP="002157AB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向百度发送请求</w:t>
      </w:r>
    </w:p>
    <w:p w:rsidR="002157AB" w:rsidRDefault="002157AB" w:rsidP="002157AB">
      <w:pPr>
        <w:pStyle w:val="40"/>
        <w:spacing w:before="31" w:after="31"/>
        <w:rPr>
          <w:rFonts w:hint="eastAsia"/>
        </w:rPr>
      </w:pPr>
      <w:r>
        <w:rPr>
          <w:rFonts w:hint="eastAsia"/>
        </w:rPr>
        <w:t>实现步骤分析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1. </w:t>
      </w:r>
      <w:r w:rsidRPr="002157AB">
        <w:t>创建测试计划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2. </w:t>
      </w:r>
      <w:r w:rsidRPr="002157AB">
        <w:t>添加线程组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3. </w:t>
      </w:r>
      <w:r w:rsidRPr="002157AB">
        <w:t>在线程组内部添加</w:t>
      </w:r>
      <w:r w:rsidRPr="002157AB">
        <w:t>http</w:t>
      </w:r>
      <w:r w:rsidRPr="002157AB">
        <w:t>请求组件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4. </w:t>
      </w:r>
      <w:r w:rsidRPr="002157AB">
        <w:t>配置</w:t>
      </w:r>
      <w:r w:rsidRPr="002157AB">
        <w:t>http</w:t>
      </w:r>
      <w:r w:rsidRPr="002157AB">
        <w:t>请求组件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5. </w:t>
      </w:r>
      <w:r w:rsidRPr="002157AB">
        <w:t>添加察看结果树组件</w:t>
      </w:r>
    </w:p>
    <w:p w:rsidR="002157AB" w:rsidRPr="002157AB" w:rsidRDefault="002157AB" w:rsidP="002157AB">
      <w:pPr>
        <w:pStyle w:val="40"/>
        <w:spacing w:before="31" w:after="31"/>
      </w:pPr>
      <w:r w:rsidRPr="002157AB">
        <w:t xml:space="preserve">6. </w:t>
      </w:r>
      <w:r w:rsidRPr="002157AB">
        <w:t>运行测试计划</w:t>
      </w:r>
    </w:p>
    <w:p w:rsidR="002157AB" w:rsidRDefault="002157AB" w:rsidP="002157A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具体实现</w:t>
      </w:r>
    </w:p>
    <w:p w:rsidR="002157AB" w:rsidRDefault="002157AB" w:rsidP="002157AB">
      <w:pPr>
        <w:pStyle w:val="40"/>
        <w:spacing w:before="31" w:after="31"/>
        <w:ind w:firstLineChars="0"/>
        <w:rPr>
          <w:rFonts w:hint="eastAsia"/>
          <w:lang w:eastAsia="zh-CN"/>
        </w:rPr>
      </w:pPr>
      <w:r w:rsidRPr="002157AB">
        <w:rPr>
          <w:rFonts w:hint="eastAsia"/>
          <w:lang w:eastAsia="zh-CN"/>
        </w:rPr>
        <w:t>1)</w:t>
      </w:r>
      <w:r>
        <w:rPr>
          <w:rFonts w:hint="eastAsia"/>
          <w:lang w:eastAsia="zh-CN"/>
        </w:rPr>
        <w:t>创建测试计划</w:t>
      </w:r>
    </w:p>
    <w:p w:rsidR="00D95790" w:rsidRDefault="00451AC1" w:rsidP="002157AB">
      <w:pPr>
        <w:pStyle w:val="40"/>
        <w:spacing w:before="31" w:after="31"/>
        <w:ind w:firstLineChars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123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AB" w:rsidRDefault="002157AB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hint="eastAsia"/>
          <w:lang w:eastAsia="zh-CN"/>
        </w:rPr>
        <w:t>2)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在测试计划里面添加线程组</w:t>
      </w:r>
    </w:p>
    <w:p w:rsidR="00D95790" w:rsidRDefault="00451AC1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noProof/>
          <w:color w:val="333333"/>
          <w:spacing w:val="3"/>
          <w:shd w:val="clear" w:color="auto" w:fill="FFFFFF"/>
          <w:lang w:val="en-US" w:eastAsia="zh-CN"/>
        </w:rPr>
        <w:lastRenderedPageBreak/>
        <w:drawing>
          <wp:inline distT="0" distB="0" distL="0" distR="0">
            <wp:extent cx="6191250" cy="1743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AB" w:rsidRDefault="002157AB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  <w:t>3)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在线程组里面添加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http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请求</w:t>
      </w:r>
    </w:p>
    <w:p w:rsidR="00D95790" w:rsidRDefault="00451AC1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noProof/>
          <w:color w:val="333333"/>
          <w:spacing w:val="3"/>
          <w:shd w:val="clear" w:color="auto" w:fill="FFFFFF"/>
          <w:lang w:val="en-US" w:eastAsia="zh-CN"/>
        </w:rPr>
        <w:drawing>
          <wp:inline distT="0" distB="0" distL="0" distR="0">
            <wp:extent cx="6181725" cy="3209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AB" w:rsidRDefault="00D95790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  <w:t>4)</w:t>
      </w:r>
      <w:r w:rsidRPr="00D95790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配置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http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请求</w:t>
      </w:r>
    </w:p>
    <w:p w:rsidR="00D95790" w:rsidRDefault="00451AC1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noProof/>
          <w:color w:val="333333"/>
          <w:spacing w:val="3"/>
          <w:shd w:val="clear" w:color="auto" w:fill="FFFFFF"/>
          <w:lang w:val="en-US" w:eastAsia="zh-CN"/>
        </w:rPr>
        <w:drawing>
          <wp:inline distT="0" distB="0" distL="0" distR="0">
            <wp:extent cx="6181725" cy="2390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90" w:rsidRDefault="00D95790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  <w:t>5)</w:t>
      </w:r>
      <w:r w:rsidRPr="00D95790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添加察看结果树组件</w:t>
      </w:r>
    </w:p>
    <w:p w:rsidR="00D95790" w:rsidRDefault="00451AC1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noProof/>
          <w:color w:val="333333"/>
          <w:spacing w:val="3"/>
          <w:shd w:val="clear" w:color="auto" w:fill="FFFFFF"/>
          <w:lang w:val="en-US" w:eastAsia="zh-CN"/>
        </w:rPr>
        <w:lastRenderedPageBreak/>
        <w:drawing>
          <wp:inline distT="0" distB="0" distL="0" distR="0">
            <wp:extent cx="6191250" cy="5610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90" w:rsidRDefault="00D95790" w:rsidP="002157AB">
      <w:pPr>
        <w:pStyle w:val="40"/>
        <w:spacing w:before="31" w:after="31"/>
        <w:ind w:firstLineChars="0"/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  <w:lang w:eastAsia="zh-CN"/>
        </w:rPr>
        <w:t>6)</w:t>
      </w:r>
      <w:r w:rsidRPr="00D95790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执行测试计划</w:t>
      </w:r>
    </w:p>
    <w:p w:rsidR="00D95790" w:rsidRDefault="00451AC1" w:rsidP="002157AB">
      <w:pPr>
        <w:pStyle w:val="40"/>
        <w:spacing w:before="31" w:after="31"/>
        <w:ind w:firstLineChars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6191250" cy="2466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F3" w:rsidRDefault="004613F3" w:rsidP="004613F3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测试计划元件</w:t>
      </w:r>
    </w:p>
    <w:p w:rsidR="004613F3" w:rsidRDefault="004613F3" w:rsidP="004613F3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测试计划（</w:t>
      </w:r>
      <w:r>
        <w:rPr>
          <w:rFonts w:hint="eastAsia"/>
          <w:lang w:eastAsia="zh-CN"/>
        </w:rPr>
        <w:t>Test Plan</w:t>
      </w:r>
      <w:r>
        <w:rPr>
          <w:rFonts w:hint="eastAsia"/>
          <w:lang w:eastAsia="zh-CN"/>
        </w:rPr>
        <w:t>）</w:t>
      </w:r>
    </w:p>
    <w:p w:rsidR="00A426AD" w:rsidRPr="00A426AD" w:rsidRDefault="00A426AD" w:rsidP="00A426AD">
      <w:pPr>
        <w:pStyle w:val="40"/>
        <w:spacing w:before="31" w:after="31"/>
        <w:rPr>
          <w:rFonts w:hAnsi="Courier New" w:cs="Courier New" w:hint="eastAsia"/>
          <w:color w:val="333300"/>
          <w:szCs w:val="21"/>
          <w:shd w:val="clear" w:color="auto" w:fill="FFFFFF"/>
          <w:lang w:eastAsia="zh-CN"/>
        </w:rPr>
      </w:pPr>
      <w:r>
        <w:rPr>
          <w:rFonts w:hAnsi="Courier New" w:cs="Courier New"/>
          <w:color w:val="333300"/>
          <w:szCs w:val="21"/>
          <w:shd w:val="clear" w:color="auto" w:fill="FFFFFF"/>
        </w:rPr>
        <w:t>描述一个性能测试，包含本次测试所有相关功能</w:t>
      </w:r>
    </w:p>
    <w:p w:rsidR="00A426AD" w:rsidRDefault="004613F3" w:rsidP="00A426AD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线程用户（</w:t>
      </w:r>
      <w:r>
        <w:rPr>
          <w:rFonts w:hint="eastAsia"/>
          <w:lang w:eastAsia="zh-CN"/>
        </w:rPr>
        <w:t>Threads(Users)</w:t>
      </w:r>
      <w:r>
        <w:rPr>
          <w:rFonts w:hint="eastAsia"/>
          <w:lang w:eastAsia="zh-CN"/>
        </w:rPr>
        <w:t>）</w:t>
      </w:r>
    </w:p>
    <w:p w:rsidR="00A426AD" w:rsidRDefault="00451AC1" w:rsidP="00A426AD">
      <w:pPr>
        <w:pStyle w:val="ab"/>
        <w:shd w:val="clear" w:color="auto" w:fill="FFFFFF"/>
        <w:spacing w:before="0" w:beforeAutospacing="0" w:after="0" w:afterAutospacing="0"/>
        <w:rPr>
          <w:rFonts w:ascii="Courier New" w:hAnsi="Courier New" w:cs="Courier New" w:hint="eastAsia"/>
          <w:color w:val="333300"/>
          <w:sz w:val="21"/>
          <w:szCs w:val="21"/>
        </w:rPr>
      </w:pPr>
      <w:r>
        <w:rPr>
          <w:rFonts w:ascii="Courier New" w:hAnsi="Courier New" w:cs="Courier New" w:hint="eastAsia"/>
          <w:noProof/>
          <w:color w:val="333300"/>
          <w:szCs w:val="21"/>
        </w:rPr>
        <w:drawing>
          <wp:inline distT="0" distB="0" distL="0" distR="0">
            <wp:extent cx="6057900" cy="2857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Setup thread group</w:t>
      </w:r>
      <w:r>
        <w:rPr>
          <w:rFonts w:ascii="Courier New" w:hAnsi="Courier New" w:cs="Courier New" w:hint="eastAsia"/>
          <w:color w:val="333300"/>
          <w:sz w:val="21"/>
          <w:szCs w:val="21"/>
        </w:rPr>
        <w:t>（</w:t>
      </w:r>
      <w:r>
        <w:rPr>
          <w:rFonts w:ascii="Courier New" w:hAnsi="Courier New" w:cs="Courier New" w:hint="eastAsia"/>
          <w:color w:val="333300"/>
          <w:sz w:val="21"/>
          <w:szCs w:val="21"/>
        </w:rPr>
        <w:t>setUp</w:t>
      </w:r>
      <w:r>
        <w:rPr>
          <w:rFonts w:ascii="Courier New" w:hAnsi="Courier New" w:cs="Courier New" w:hint="eastAsia"/>
          <w:color w:val="333300"/>
          <w:sz w:val="21"/>
          <w:szCs w:val="21"/>
        </w:rPr>
        <w:t>线程组）</w:t>
      </w:r>
      <w:r>
        <w:rPr>
          <w:rFonts w:ascii="Courier New" w:hAnsi="Courier New" w:cs="Courier New"/>
          <w:color w:val="333300"/>
          <w:sz w:val="21"/>
          <w:szCs w:val="21"/>
        </w:rPr>
        <w:t>：</w:t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一种特殊类型的线程，可用于执行预测试操作。即执行测试前进行定期线程组的执行</w:t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Teardown thread group</w:t>
      </w:r>
      <w:r>
        <w:rPr>
          <w:rFonts w:ascii="Courier New" w:hAnsi="Courier New" w:cs="Courier New" w:hint="eastAsia"/>
          <w:color w:val="333300"/>
          <w:sz w:val="21"/>
          <w:szCs w:val="21"/>
        </w:rPr>
        <w:t>（</w:t>
      </w:r>
      <w:r>
        <w:rPr>
          <w:rFonts w:ascii="Courier New" w:hAnsi="Courier New" w:cs="Courier New" w:hint="eastAsia"/>
          <w:color w:val="333300"/>
          <w:sz w:val="21"/>
          <w:szCs w:val="21"/>
        </w:rPr>
        <w:t>tearDown</w:t>
      </w:r>
      <w:r>
        <w:rPr>
          <w:rFonts w:ascii="Courier New" w:hAnsi="Courier New" w:cs="Courier New" w:hint="eastAsia"/>
          <w:color w:val="333300"/>
          <w:sz w:val="21"/>
          <w:szCs w:val="21"/>
        </w:rPr>
        <w:t>线程组）</w:t>
      </w:r>
      <w:r>
        <w:rPr>
          <w:rFonts w:ascii="Courier New" w:hAnsi="Courier New" w:cs="Courier New"/>
          <w:color w:val="333300"/>
          <w:sz w:val="21"/>
          <w:szCs w:val="21"/>
        </w:rPr>
        <w:t>：</w:t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一种特殊类型的线程，可用于执行测试后动作。即执行测试结束后执行定期的线程组</w:t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以上两个线程组，举个例子：</w:t>
      </w:r>
      <w:r>
        <w:rPr>
          <w:rFonts w:ascii="Courier New" w:hAnsi="Courier New" w:cs="Courier New"/>
          <w:color w:val="333300"/>
          <w:sz w:val="21"/>
          <w:szCs w:val="21"/>
        </w:rPr>
        <w:t>loadrunner</w:t>
      </w:r>
      <w:r>
        <w:rPr>
          <w:rFonts w:ascii="Courier New" w:hAnsi="Courier New" w:cs="Courier New"/>
          <w:color w:val="333300"/>
          <w:sz w:val="21"/>
          <w:szCs w:val="21"/>
        </w:rPr>
        <w:t>的脚本除了</w:t>
      </w:r>
      <w:r>
        <w:rPr>
          <w:rFonts w:ascii="Courier New" w:hAnsi="Courier New" w:cs="Courier New"/>
          <w:color w:val="333300"/>
          <w:sz w:val="21"/>
          <w:szCs w:val="21"/>
        </w:rPr>
        <w:t>action</w:t>
      </w:r>
      <w:r>
        <w:rPr>
          <w:rFonts w:ascii="Courier New" w:hAnsi="Courier New" w:cs="Courier New"/>
          <w:color w:val="333300"/>
          <w:sz w:val="21"/>
          <w:szCs w:val="21"/>
        </w:rPr>
        <w:t>里是真正的脚本核心内容，还有初始化</w:t>
      </w:r>
      <w:r>
        <w:rPr>
          <w:rFonts w:ascii="Courier New" w:hAnsi="Courier New" w:cs="Courier New"/>
          <w:color w:val="333300"/>
          <w:sz w:val="21"/>
          <w:szCs w:val="21"/>
        </w:rPr>
        <w:t>“</w:t>
      </w:r>
      <w:r>
        <w:rPr>
          <w:rFonts w:ascii="Courier New" w:hAnsi="Courier New" w:cs="Courier New"/>
          <w:color w:val="333300"/>
          <w:sz w:val="21"/>
          <w:szCs w:val="21"/>
        </w:rPr>
        <w:t>环境</w:t>
      </w:r>
      <w:r>
        <w:rPr>
          <w:rFonts w:ascii="Courier New" w:hAnsi="Courier New" w:cs="Courier New"/>
          <w:color w:val="333300"/>
          <w:sz w:val="21"/>
          <w:szCs w:val="21"/>
        </w:rPr>
        <w:t>”</w:t>
      </w:r>
      <w:r>
        <w:rPr>
          <w:rFonts w:ascii="Courier New" w:hAnsi="Courier New" w:cs="Courier New"/>
          <w:color w:val="333300"/>
          <w:sz w:val="21"/>
          <w:szCs w:val="21"/>
        </w:rPr>
        <w:t>的初始化脚本和测试完毕后对应的清除信息的脚本块，与其对应</w:t>
      </w:r>
      <w:r>
        <w:rPr>
          <w:rFonts w:ascii="Courier New" w:hAnsi="Courier New" w:cs="Courier New" w:hint="eastAsia"/>
          <w:color w:val="333300"/>
          <w:sz w:val="21"/>
          <w:szCs w:val="21"/>
        </w:rPr>
        <w:t>。</w:t>
      </w:r>
    </w:p>
    <w:p w:rsid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ourier New" w:hAnsi="Courier New" w:cs="Courier New"/>
          <w:color w:val="333300"/>
          <w:sz w:val="21"/>
          <w:szCs w:val="21"/>
        </w:rPr>
        <w:t>Thread group</w:t>
      </w:r>
      <w:r>
        <w:rPr>
          <w:rFonts w:ascii="Courier New" w:hAnsi="Courier New" w:cs="Courier New" w:hint="eastAsia"/>
          <w:color w:val="333300"/>
          <w:sz w:val="21"/>
          <w:szCs w:val="21"/>
        </w:rPr>
        <w:t>（线程组）</w:t>
      </w:r>
      <w:r>
        <w:rPr>
          <w:rFonts w:ascii="Courier New" w:hAnsi="Courier New" w:cs="Courier New"/>
          <w:color w:val="333300"/>
          <w:sz w:val="21"/>
          <w:szCs w:val="21"/>
        </w:rPr>
        <w:t>：</w:t>
      </w:r>
    </w:p>
    <w:p w:rsidR="00A426AD" w:rsidRDefault="00A426AD" w:rsidP="00A426AD">
      <w:pPr>
        <w:pStyle w:val="40"/>
        <w:spacing w:before="31" w:after="31"/>
        <w:rPr>
          <w:rFonts w:hint="eastAsia"/>
          <w:color w:val="333333"/>
          <w:szCs w:val="21"/>
          <w:shd w:val="clear" w:color="auto" w:fill="FFFFFF"/>
          <w:lang w:eastAsia="zh-CN"/>
        </w:rPr>
      </w:pPr>
      <w:r>
        <w:rPr>
          <w:rFonts w:hint="eastAsia"/>
          <w:color w:val="333333"/>
          <w:szCs w:val="21"/>
          <w:shd w:val="clear" w:color="auto" w:fill="FFFFFF"/>
        </w:rPr>
        <w:t>这个就是我们通常添加运行的线程。通俗的讲一个线程组</w:t>
      </w:r>
      <w:r>
        <w:rPr>
          <w:rFonts w:hint="eastAsia"/>
          <w:color w:val="333333"/>
          <w:szCs w:val="21"/>
          <w:shd w:val="clear" w:color="auto" w:fill="FFFFFF"/>
        </w:rPr>
        <w:t>,</w:t>
      </w:r>
      <w:r>
        <w:rPr>
          <w:rFonts w:hint="eastAsia"/>
          <w:color w:val="333333"/>
          <w:szCs w:val="21"/>
          <w:shd w:val="clear" w:color="auto" w:fill="FFFFFF"/>
        </w:rPr>
        <w:t>，可以看做一个虚拟用户组，线程组中的每个线程都可以理解为一个虚拟用户。线程组中包含的线程数量在测试执行过程中是不会发生改变的。</w:t>
      </w:r>
    </w:p>
    <w:p w:rsidR="00A426AD" w:rsidRPr="0052415D" w:rsidRDefault="00451AC1" w:rsidP="00A426AD">
      <w:pPr>
        <w:pStyle w:val="40"/>
        <w:spacing w:before="31" w:after="31"/>
        <w:rPr>
          <w:rFonts w:hint="eastAsi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/>
          <w:noProof/>
          <w:color w:val="333333"/>
          <w:szCs w:val="21"/>
          <w:shd w:val="clear" w:color="auto" w:fill="FFFFFF"/>
          <w:lang w:val="en-US" w:eastAsia="zh-CN"/>
        </w:rPr>
        <w:lastRenderedPageBreak/>
        <w:drawing>
          <wp:inline distT="0" distB="0" distL="0" distR="0">
            <wp:extent cx="6191250" cy="2562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6AD" w:rsidRPr="00A426AD" w:rsidRDefault="00A426AD" w:rsidP="00A426AD">
      <w:pPr>
        <w:pStyle w:val="p0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426AD">
        <w:rPr>
          <w:rFonts w:hint="eastAsia"/>
          <w:color w:val="333333"/>
          <w:sz w:val="21"/>
          <w:szCs w:val="21"/>
        </w:rPr>
        <w:t>线程组：</w:t>
      </w:r>
    </w:p>
    <w:p w:rsidR="00A426AD" w:rsidRP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426AD">
        <w:rPr>
          <w:rFonts w:hint="eastAsia"/>
          <w:color w:val="333333"/>
          <w:sz w:val="21"/>
          <w:szCs w:val="21"/>
        </w:rPr>
        <w:t xml:space="preserve">　　名称：就如字面意思，起个有意义的名字就行</w:t>
      </w:r>
    </w:p>
    <w:p w:rsidR="00A426AD" w:rsidRP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426AD">
        <w:rPr>
          <w:rFonts w:hint="eastAsia"/>
          <w:color w:val="333333"/>
          <w:sz w:val="21"/>
          <w:szCs w:val="21"/>
        </w:rPr>
        <w:t xml:space="preserve">　　注释：</w:t>
      </w:r>
    </w:p>
    <w:p w:rsidR="00A426AD" w:rsidRP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426AD">
        <w:rPr>
          <w:rFonts w:hint="eastAsia"/>
          <w:color w:val="333333"/>
          <w:sz w:val="21"/>
          <w:szCs w:val="21"/>
        </w:rPr>
        <w:t xml:space="preserve">　　线程数：这里选择</w:t>
      </w:r>
      <w:r w:rsidR="0052415D">
        <w:rPr>
          <w:rFonts w:hint="eastAsia"/>
          <w:color w:val="333333"/>
          <w:sz w:val="21"/>
          <w:szCs w:val="21"/>
        </w:rPr>
        <w:t>1</w:t>
      </w:r>
      <w:r w:rsidR="00612F74">
        <w:rPr>
          <w:rFonts w:hint="eastAsia"/>
          <w:color w:val="333333"/>
          <w:sz w:val="21"/>
          <w:szCs w:val="21"/>
        </w:rPr>
        <w:t>，虚拟用户数量</w:t>
      </w:r>
    </w:p>
    <w:p w:rsidR="00A426AD" w:rsidRPr="00A426AD" w:rsidRDefault="00A426AD" w:rsidP="00A426AD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426AD">
        <w:rPr>
          <w:rFonts w:hint="eastAsia"/>
          <w:color w:val="333333"/>
          <w:sz w:val="21"/>
          <w:szCs w:val="21"/>
        </w:rPr>
        <w:t xml:space="preserve">　　Ramp-Up Period：单位是秒，默认时间是1秒。</w:t>
      </w:r>
      <w:r w:rsidR="00612F74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准备时长。设置的线程数需要多久全部启动</w:t>
      </w:r>
      <w:r w:rsidR="00612F74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，</w:t>
      </w:r>
      <w:r w:rsidRPr="00A426AD">
        <w:rPr>
          <w:rFonts w:hint="eastAsia"/>
          <w:color w:val="333333"/>
          <w:sz w:val="21"/>
          <w:szCs w:val="21"/>
        </w:rPr>
        <w:t>它指定了启动所有线程所花费的时间，比如，当前的设定表示“在</w:t>
      </w:r>
      <w:r w:rsidR="001A0727">
        <w:rPr>
          <w:rFonts w:hint="eastAsia"/>
          <w:color w:val="333333"/>
          <w:sz w:val="21"/>
          <w:szCs w:val="21"/>
        </w:rPr>
        <w:t>1</w:t>
      </w:r>
      <w:r w:rsidRPr="00A426AD">
        <w:rPr>
          <w:rFonts w:hint="eastAsia"/>
          <w:color w:val="333333"/>
          <w:sz w:val="21"/>
          <w:szCs w:val="21"/>
        </w:rPr>
        <w:t>秒内启动</w:t>
      </w:r>
      <w:r w:rsidR="001A0727">
        <w:rPr>
          <w:rFonts w:hint="eastAsia"/>
          <w:color w:val="333333"/>
          <w:sz w:val="21"/>
          <w:szCs w:val="21"/>
        </w:rPr>
        <w:t>1</w:t>
      </w:r>
      <w:r w:rsidRPr="00A426AD">
        <w:rPr>
          <w:rFonts w:hint="eastAsia"/>
          <w:color w:val="333333"/>
          <w:sz w:val="21"/>
          <w:szCs w:val="21"/>
        </w:rPr>
        <w:t>个线程，每个线程的间隔时间为1秒”。如果你需要Jmeter立即启动所有线程，将此设定为0即可</w:t>
      </w:r>
    </w:p>
    <w:p w:rsidR="00A426AD" w:rsidRDefault="00A426AD" w:rsidP="00612F74">
      <w:pPr>
        <w:pStyle w:val="ab"/>
        <w:shd w:val="clear" w:color="auto" w:fill="FFFFFF"/>
        <w:spacing w:before="0" w:beforeAutospacing="0" w:after="0" w:afterAutospacing="0"/>
        <w:ind w:firstLine="405"/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</w:pPr>
      <w:r w:rsidRPr="00A426AD">
        <w:rPr>
          <w:rFonts w:hint="eastAsia"/>
          <w:color w:val="333333"/>
          <w:sz w:val="21"/>
          <w:szCs w:val="21"/>
        </w:rPr>
        <w:t>循环次数：</w:t>
      </w:r>
      <w:r w:rsidR="00612F74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每个线程发送请求的次数。如果勾选了永远，那么它将永远发送下去，直到停止脚本</w:t>
      </w:r>
      <w:r w:rsidR="00612F74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。</w:t>
      </w:r>
    </w:p>
    <w:p w:rsidR="00612F74" w:rsidRDefault="00612F74" w:rsidP="00612F74">
      <w:pPr>
        <w:pStyle w:val="40"/>
        <w:spacing w:before="31" w:after="31"/>
        <w:rPr>
          <w:rFonts w:ascii="Helvetica" w:hAnsi="Helvetica" w:cs="Helvetica"/>
        </w:rPr>
      </w:pPr>
      <w:r>
        <w:t>设置合理的线程数对能否达到测试目标有决定性影响。如果线程数太少，则无法达到设定的要求；</w:t>
      </w:r>
    </w:p>
    <w:p w:rsidR="00612F74" w:rsidRPr="00612F74" w:rsidRDefault="00612F74" w:rsidP="00612F74">
      <w:pPr>
        <w:pStyle w:val="40"/>
        <w:spacing w:before="31" w:after="31"/>
        <w:rPr>
          <w:rFonts w:ascii="Helvetica" w:hAnsi="Helvetica" w:cs="Helvetica" w:hint="eastAsia"/>
          <w:lang w:eastAsia="zh-CN"/>
        </w:rPr>
      </w:pPr>
      <w:r>
        <w:t>另外，设置合理的循环次数也很重要，除了给定的设置循环次数和永远，还可以通过勾选</w:t>
      </w:r>
      <w:r>
        <w:rPr>
          <w:rStyle w:val="ad"/>
          <w:rFonts w:hAnsi="Courier New" w:cs="Courier New"/>
          <w:color w:val="000000"/>
          <w:szCs w:val="21"/>
          <w:u w:val="single"/>
        </w:rPr>
        <w:t>调度器</w:t>
      </w:r>
      <w:r>
        <w:t>，设置开始和结束时间来控制。</w:t>
      </w:r>
    </w:p>
    <w:p w:rsidR="0052415D" w:rsidRDefault="004613F3" w:rsidP="0052415D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取样器（</w:t>
      </w:r>
      <w:r>
        <w:rPr>
          <w:rFonts w:hint="eastAsia"/>
          <w:lang w:eastAsia="zh-CN"/>
        </w:rPr>
        <w:t>sampler</w:t>
      </w:r>
      <w:r>
        <w:rPr>
          <w:rFonts w:hint="eastAsia"/>
          <w:lang w:eastAsia="zh-CN"/>
        </w:rPr>
        <w:t>）</w:t>
      </w:r>
    </w:p>
    <w:p w:rsidR="0052415D" w:rsidRDefault="0052415D" w:rsidP="0052415D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 </w:t>
      </w:r>
      <w:r>
        <w:rPr>
          <w:rFonts w:hint="eastAsia"/>
        </w:rPr>
        <w:t>取样器（</w:t>
      </w:r>
      <w:r>
        <w:rPr>
          <w:rFonts w:hint="eastAsia"/>
        </w:rPr>
        <w:t>Sampler</w:t>
      </w:r>
      <w:r>
        <w:rPr>
          <w:rFonts w:hint="eastAsia"/>
        </w:rPr>
        <w:t>）是性能测试中向服务器发送请求，记录响应信息，记录响应时间的最小单元，</w:t>
      </w:r>
      <w:r>
        <w:rPr>
          <w:rFonts w:hint="eastAsia"/>
        </w:rPr>
        <w:t>JMeter</w:t>
      </w:r>
      <w:r>
        <w:rPr>
          <w:rFonts w:hint="eastAsia"/>
        </w:rPr>
        <w:t> </w:t>
      </w:r>
      <w:r>
        <w:rPr>
          <w:rFonts w:hint="eastAsia"/>
        </w:rPr>
        <w:t>原生支持多种不同的</w:t>
      </w:r>
      <w:r>
        <w:rPr>
          <w:rFonts w:hint="eastAsia"/>
        </w:rPr>
        <w:t>sampler</w:t>
      </w:r>
      <w:r>
        <w:rPr>
          <w:rFonts w:hint="eastAsia"/>
        </w:rPr>
        <w:t> 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 </w:t>
      </w:r>
      <w:r>
        <w:rPr>
          <w:rFonts w:hint="eastAsia"/>
        </w:rPr>
        <w:t>HTTP</w:t>
      </w:r>
      <w:r>
        <w:rPr>
          <w:rFonts w:hint="eastAsia"/>
        </w:rPr>
        <w:t>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 </w:t>
      </w:r>
      <w:r>
        <w:rPr>
          <w:rFonts w:hint="eastAsia"/>
        </w:rPr>
        <w:t>、</w:t>
      </w:r>
      <w:r>
        <w:rPr>
          <w:rFonts w:hint="eastAsia"/>
        </w:rPr>
        <w:t> </w:t>
      </w:r>
      <w:r>
        <w:rPr>
          <w:rFonts w:hint="eastAsia"/>
        </w:rPr>
        <w:t>FTP</w:t>
      </w:r>
      <w:r>
        <w:rPr>
          <w:rFonts w:hint="eastAsia"/>
        </w:rPr>
        <w:t> 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 xml:space="preserve">Sampler 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 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 xml:space="preserve">Sampler </w:t>
      </w:r>
      <w:r>
        <w:rPr>
          <w:rFonts w:hint="eastAsia"/>
        </w:rPr>
        <w:t>、</w:t>
      </w:r>
      <w:r>
        <w:rPr>
          <w:rFonts w:hint="eastAsia"/>
        </w:rPr>
        <w:t xml:space="preserve"> JDBC</w:t>
      </w:r>
      <w:r>
        <w:rPr>
          <w:rFonts w:hint="eastAsia"/>
        </w:rPr>
        <w:t>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 </w:t>
      </w:r>
      <w:r>
        <w:rPr>
          <w:rFonts w:hint="eastAsia"/>
        </w:rPr>
        <w:t>等，每一种不同类型的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 </w:t>
      </w:r>
      <w:r>
        <w:rPr>
          <w:rFonts w:hint="eastAsia"/>
        </w:rPr>
        <w:t>可以根据设置的参数向服务器发出不同类型的请求。</w:t>
      </w:r>
    </w:p>
    <w:p w:rsidR="0052415D" w:rsidRDefault="0052415D" w:rsidP="0052415D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</w:rPr>
        <w:t>  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Jmeter</w:t>
      </w:r>
      <w:r>
        <w:rPr>
          <w:rFonts w:hint="eastAsia"/>
        </w:rPr>
        <w:t>的所有</w:t>
      </w:r>
      <w:r>
        <w:rPr>
          <w:rFonts w:hint="eastAsia"/>
        </w:rPr>
        <w:t>Sampler</w:t>
      </w:r>
      <w:r>
        <w:rPr>
          <w:rFonts w:hint="eastAsia"/>
        </w:rPr>
        <w:t>中，</w:t>
      </w:r>
      <w:r>
        <w:rPr>
          <w:rFonts w:hint="eastAsia"/>
        </w:rPr>
        <w:t>Java Request Sampler</w:t>
      </w:r>
      <w:r>
        <w:rPr>
          <w:rFonts w:hint="eastAsia"/>
        </w:rPr>
        <w:t>与</w:t>
      </w:r>
      <w:r>
        <w:rPr>
          <w:rFonts w:hint="eastAsia"/>
        </w:rPr>
        <w:t>BeanShell Requst Sampler</w:t>
      </w:r>
      <w:r>
        <w:rPr>
          <w:rFonts w:hint="eastAsia"/>
        </w:rPr>
        <w:t>是两种特殊的可定制的</w:t>
      </w:r>
      <w:r>
        <w:rPr>
          <w:rFonts w:hint="eastAsia"/>
        </w:rPr>
        <w:t>Sampler.</w:t>
      </w:r>
    </w:p>
    <w:p w:rsidR="00612F74" w:rsidRDefault="00612F74" w:rsidP="0052415D">
      <w:pPr>
        <w:pStyle w:val="40"/>
        <w:spacing w:before="31" w:after="31"/>
        <w:rPr>
          <w:rFonts w:ascii="Verdana" w:hAnsi="Verdana"/>
          <w:lang w:eastAsia="zh-CN"/>
        </w:rPr>
      </w:pPr>
      <w:r>
        <w:rPr>
          <w:rFonts w:hAnsi="Courier New" w:cs="Courier New"/>
          <w:color w:val="000000"/>
          <w:szCs w:val="21"/>
          <w:shd w:val="clear" w:color="auto" w:fill="FFFFFF"/>
        </w:rPr>
        <w:t>一个取样器通常进行三部分的工作：向服务器发送请求，记录服务器的响应数据和记录相应时间信息</w:t>
      </w:r>
    </w:p>
    <w:p w:rsidR="0052415D" w:rsidRPr="0052415D" w:rsidRDefault="00451AC1" w:rsidP="0052415D">
      <w:pPr>
        <w:pStyle w:val="40"/>
        <w:spacing w:before="31" w:after="31"/>
        <w:rPr>
          <w:rFonts w:hint="eastAsia"/>
          <w:lang w:val="en-US"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5410200" cy="2295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5D" w:rsidRDefault="004613F3" w:rsidP="0052415D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逻辑控制器（</w:t>
      </w:r>
      <w:r>
        <w:rPr>
          <w:rFonts w:hint="eastAsia"/>
          <w:lang w:eastAsia="zh-CN"/>
        </w:rPr>
        <w:t>Logic Controller</w:t>
      </w:r>
      <w:r>
        <w:rPr>
          <w:rFonts w:hint="eastAsia"/>
          <w:lang w:eastAsia="zh-CN"/>
        </w:rPr>
        <w:t>）</w:t>
      </w:r>
    </w:p>
    <w:p w:rsidR="0052415D" w:rsidRDefault="00F274AC" w:rsidP="0052415D">
      <w:pPr>
        <w:pStyle w:val="40"/>
        <w:spacing w:before="31" w:after="31"/>
        <w:rPr>
          <w:rFonts w:hint="eastAsia"/>
          <w:color w:val="333333"/>
          <w:szCs w:val="21"/>
          <w:shd w:val="clear" w:color="auto" w:fill="FFFFFF"/>
          <w:lang w:eastAsia="zh-CN"/>
        </w:rPr>
      </w:pPr>
      <w:r>
        <w:rPr>
          <w:rFonts w:hint="eastAsia"/>
          <w:color w:val="333333"/>
          <w:szCs w:val="21"/>
          <w:shd w:val="clear" w:color="auto" w:fill="FFFFFF"/>
        </w:rPr>
        <w:t>逻辑控制器，包括两类元</w:t>
      </w:r>
      <w:r w:rsidR="0052415D">
        <w:rPr>
          <w:rFonts w:hint="eastAsia"/>
          <w:color w:val="333333"/>
          <w:szCs w:val="21"/>
          <w:shd w:val="clear" w:color="auto" w:fill="FFFFFF"/>
        </w:rPr>
        <w:t>件，一类是用于控制</w:t>
      </w:r>
      <w:r w:rsidR="0052415D">
        <w:rPr>
          <w:rFonts w:hint="eastAsia"/>
          <w:color w:val="333333"/>
          <w:szCs w:val="21"/>
          <w:shd w:val="clear" w:color="auto" w:fill="FFFFFF"/>
        </w:rPr>
        <w:t>test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plan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中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sampler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节点发送请求的逻辑顺序的控制器，常用的有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如果（</w:t>
      </w:r>
      <w:r w:rsidR="0052415D">
        <w:rPr>
          <w:rFonts w:hint="eastAsia"/>
          <w:color w:val="333333"/>
          <w:szCs w:val="21"/>
          <w:shd w:val="clear" w:color="auto" w:fill="FFFFFF"/>
        </w:rPr>
        <w:t>If</w:t>
      </w:r>
      <w:r w:rsidR="0052415D">
        <w:rPr>
          <w:rFonts w:hint="eastAsia"/>
          <w:color w:val="333333"/>
          <w:szCs w:val="21"/>
          <w:shd w:val="clear" w:color="auto" w:fill="FFFFFF"/>
        </w:rPr>
        <w:t>）控制器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、</w:t>
      </w:r>
      <w:r w:rsidR="0052415D">
        <w:rPr>
          <w:rFonts w:hint="eastAsia"/>
          <w:color w:val="333333"/>
          <w:szCs w:val="21"/>
          <w:shd w:val="clear" w:color="auto" w:fill="FFFFFF"/>
        </w:rPr>
        <w:t xml:space="preserve"> switch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Controller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、</w:t>
      </w:r>
      <w:r w:rsidR="0052415D">
        <w:rPr>
          <w:rFonts w:hint="eastAsia"/>
          <w:color w:val="333333"/>
          <w:szCs w:val="21"/>
          <w:shd w:val="clear" w:color="auto" w:fill="FFFFFF"/>
        </w:rPr>
        <w:t>Runtime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Controller</w:t>
      </w:r>
      <w:r w:rsidR="0052415D">
        <w:rPr>
          <w:rFonts w:hint="eastAsia"/>
          <w:color w:val="333333"/>
          <w:szCs w:val="21"/>
          <w:shd w:val="clear" w:color="auto" w:fill="FFFFFF"/>
        </w:rPr>
        <w:t>、循环控制器等。另一类是用来组织可控制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sampler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来节点的，</w:t>
      </w:r>
      <w:r w:rsidR="0052415D">
        <w:rPr>
          <w:rFonts w:hint="eastAsia"/>
          <w:color w:val="333333"/>
          <w:szCs w:val="21"/>
          <w:shd w:val="clear" w:color="auto" w:fill="FFFFFF"/>
        </w:rPr>
        <w:t xml:space="preserve"> </w:t>
      </w:r>
      <w:r w:rsidR="0052415D">
        <w:rPr>
          <w:rFonts w:hint="eastAsia"/>
          <w:color w:val="333333"/>
          <w:szCs w:val="21"/>
          <w:shd w:val="clear" w:color="auto" w:fill="FFFFFF"/>
        </w:rPr>
        <w:t>如</w:t>
      </w:r>
      <w:r w:rsidR="0052415D">
        <w:rPr>
          <w:rFonts w:hint="eastAsia"/>
          <w:color w:val="333333"/>
          <w:szCs w:val="21"/>
          <w:shd w:val="clear" w:color="auto" w:fill="FFFFFF"/>
        </w:rPr>
        <w:t> </w:t>
      </w:r>
      <w:r w:rsidR="0052415D">
        <w:rPr>
          <w:rFonts w:hint="eastAsia"/>
          <w:color w:val="333333"/>
          <w:szCs w:val="21"/>
          <w:shd w:val="clear" w:color="auto" w:fill="FFFFFF"/>
        </w:rPr>
        <w:t>事务控制器、吞吐量控制器。</w:t>
      </w:r>
    </w:p>
    <w:p w:rsidR="0052415D" w:rsidRDefault="00451AC1" w:rsidP="0052415D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905375" cy="4181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5D" w:rsidRDefault="004613F3" w:rsidP="0052415D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配置元件（</w:t>
      </w:r>
      <w:r>
        <w:rPr>
          <w:rFonts w:hint="eastAsia"/>
          <w:lang w:eastAsia="zh-CN"/>
        </w:rPr>
        <w:t>Config Element</w:t>
      </w:r>
      <w:r>
        <w:rPr>
          <w:rFonts w:hint="eastAsia"/>
          <w:lang w:eastAsia="zh-CN"/>
        </w:rPr>
        <w:t>）</w:t>
      </w:r>
    </w:p>
    <w:p w:rsidR="0052415D" w:rsidRDefault="0052415D" w:rsidP="0052415D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配置元件（</w:t>
      </w:r>
      <w:r>
        <w:rPr>
          <w:rFonts w:hint="eastAsia"/>
        </w:rPr>
        <w:t>config</w:t>
      </w:r>
      <w:r>
        <w:rPr>
          <w:rFonts w:hint="eastAsia"/>
        </w:rPr>
        <w:t> </w:t>
      </w:r>
      <w:r>
        <w:rPr>
          <w:rFonts w:hint="eastAsia"/>
        </w:rPr>
        <w:t>element</w:t>
      </w:r>
      <w:r>
        <w:rPr>
          <w:rFonts w:hint="eastAsia"/>
        </w:rPr>
        <w:t>）用于提供对静态数据配置的支持。</w:t>
      </w:r>
      <w:r>
        <w:rPr>
          <w:rFonts w:hint="eastAsia"/>
        </w:rPr>
        <w:t>CSV</w:t>
      </w:r>
      <w:r>
        <w:rPr>
          <w:rFonts w:hint="eastAsia"/>
        </w:rPr>
        <w:t> </w:t>
      </w:r>
      <w:r>
        <w:rPr>
          <w:rFonts w:hint="eastAsia"/>
        </w:rPr>
        <w:t>Data</w:t>
      </w:r>
      <w:r>
        <w:rPr>
          <w:rFonts w:hint="eastAsia"/>
        </w:rPr>
        <w:t> </w:t>
      </w:r>
      <w:r>
        <w:rPr>
          <w:rFonts w:hint="eastAsia"/>
        </w:rPr>
        <w:t>Set</w:t>
      </w:r>
      <w:r>
        <w:rPr>
          <w:rFonts w:hint="eastAsia"/>
        </w:rPr>
        <w:t> </w:t>
      </w:r>
      <w:r>
        <w:rPr>
          <w:rFonts w:hint="eastAsia"/>
        </w:rPr>
        <w:t>config</w:t>
      </w:r>
      <w:r>
        <w:rPr>
          <w:rFonts w:hint="eastAsia"/>
        </w:rPr>
        <w:t> </w:t>
      </w:r>
      <w:r>
        <w:rPr>
          <w:rFonts w:hint="eastAsia"/>
        </w:rPr>
        <w:t>可以将本地数据文件形成数据池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Data</w:t>
      </w:r>
      <w:r>
        <w:rPr>
          <w:rFonts w:hint="eastAsia"/>
        </w:rPr>
        <w:t> </w:t>
      </w:r>
      <w:r>
        <w:rPr>
          <w:rFonts w:hint="eastAsia"/>
        </w:rPr>
        <w:t>Pool</w:t>
      </w:r>
      <w:r>
        <w:rPr>
          <w:rFonts w:hint="eastAsia"/>
        </w:rPr>
        <w:t>），而对应于</w:t>
      </w:r>
      <w:r>
        <w:rPr>
          <w:rFonts w:hint="eastAsia"/>
        </w:rPr>
        <w:t>HTTP</w:t>
      </w:r>
      <w:r>
        <w:rPr>
          <w:rFonts w:hint="eastAsia"/>
        </w:rPr>
        <w:t>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和</w:t>
      </w:r>
      <w:r>
        <w:rPr>
          <w:rFonts w:hint="eastAsia"/>
        </w:rPr>
        <w:t> </w:t>
      </w:r>
      <w:r>
        <w:rPr>
          <w:rFonts w:hint="eastAsia"/>
        </w:rPr>
        <w:t>TCP</w:t>
      </w:r>
      <w:r>
        <w:rPr>
          <w:rFonts w:hint="eastAsia"/>
        </w:rPr>
        <w:t>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等类型的配制无件则可以修改</w:t>
      </w:r>
      <w:r>
        <w:rPr>
          <w:rFonts w:hint="eastAsia"/>
        </w:rPr>
        <w:t xml:space="preserve"> Sampler</w:t>
      </w:r>
      <w:r>
        <w:rPr>
          <w:rFonts w:hint="eastAsia"/>
        </w:rPr>
        <w:t>的默认数据。</w:t>
      </w:r>
    </w:p>
    <w:p w:rsidR="0052415D" w:rsidRDefault="0052415D" w:rsidP="0052415D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例如，</w:t>
      </w:r>
      <w:r>
        <w:rPr>
          <w:rFonts w:hint="eastAsia"/>
        </w:rPr>
        <w:t>HTTP</w:t>
      </w:r>
      <w:r>
        <w:rPr>
          <w:rFonts w:hint="eastAsia"/>
        </w:rPr>
        <w:t> </w:t>
      </w:r>
      <w:r>
        <w:rPr>
          <w:rFonts w:hint="eastAsia"/>
        </w:rPr>
        <w:t>Cookie</w:t>
      </w:r>
      <w:r>
        <w:rPr>
          <w:rFonts w:hint="eastAsia"/>
        </w:rPr>
        <w:t> </w:t>
      </w:r>
      <w:r>
        <w:rPr>
          <w:rFonts w:hint="eastAsia"/>
        </w:rPr>
        <w:t>Manager</w:t>
      </w:r>
      <w:r>
        <w:rPr>
          <w:rFonts w:hint="eastAsia"/>
        </w:rPr>
        <w:t> </w:t>
      </w:r>
      <w:r>
        <w:rPr>
          <w:rFonts w:hint="eastAsia"/>
        </w:rPr>
        <w:t>可以用于对</w:t>
      </w:r>
      <w:r>
        <w:rPr>
          <w:rFonts w:hint="eastAsia"/>
        </w:rPr>
        <w:t> </w:t>
      </w:r>
      <w:r>
        <w:rPr>
          <w:rFonts w:hint="eastAsia"/>
        </w:rPr>
        <w:t>HTTP</w:t>
      </w:r>
      <w:r>
        <w:rPr>
          <w:rFonts w:hint="eastAsia"/>
        </w:rPr>
        <w:t> </w:t>
      </w:r>
      <w:r>
        <w:rPr>
          <w:rFonts w:hint="eastAsia"/>
        </w:rPr>
        <w:t>Request</w:t>
      </w:r>
      <w:r>
        <w:rPr>
          <w:rFonts w:hint="eastAsia"/>
        </w:rPr>
        <w:t> </w:t>
      </w:r>
      <w:r>
        <w:rPr>
          <w:rFonts w:hint="eastAsia"/>
        </w:rPr>
        <w:t>Sampler</w:t>
      </w:r>
      <w:r>
        <w:rPr>
          <w:rFonts w:hint="eastAsia"/>
        </w:rPr>
        <w:t> </w:t>
      </w:r>
      <w:r>
        <w:rPr>
          <w:rFonts w:hint="eastAsia"/>
        </w:rPr>
        <w:t>的</w:t>
      </w:r>
      <w:r>
        <w:rPr>
          <w:rFonts w:hint="eastAsia"/>
        </w:rPr>
        <w:t xml:space="preserve"> cookie</w:t>
      </w:r>
      <w:r>
        <w:rPr>
          <w:rFonts w:hint="eastAsia"/>
        </w:rPr>
        <w:t> </w:t>
      </w:r>
      <w:r>
        <w:rPr>
          <w:rFonts w:hint="eastAsia"/>
        </w:rPr>
        <w:t>进行管理。</w:t>
      </w:r>
    </w:p>
    <w:p w:rsidR="0052415D" w:rsidRDefault="0052415D" w:rsidP="0052415D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 xml:space="preserve">　　　</w:t>
      </w:r>
      <w:r>
        <w:rPr>
          <w:rFonts w:hint="eastAsia"/>
        </w:rPr>
        <w:t xml:space="preserve">HTTP </w:t>
      </w:r>
      <w:r>
        <w:rPr>
          <w:rFonts w:hint="eastAsia"/>
        </w:rPr>
        <w:t>请求默认值不会触发</w:t>
      </w:r>
      <w:r>
        <w:rPr>
          <w:rFonts w:hint="eastAsia"/>
        </w:rPr>
        <w:t>Jmeter</w:t>
      </w:r>
      <w:r>
        <w:rPr>
          <w:rFonts w:hint="eastAsia"/>
        </w:rPr>
        <w:t>发送</w:t>
      </w:r>
      <w:r>
        <w:rPr>
          <w:rFonts w:hint="eastAsia"/>
        </w:rPr>
        <w:t>http</w:t>
      </w:r>
      <w:r>
        <w:rPr>
          <w:rFonts w:hint="eastAsia"/>
        </w:rPr>
        <w:t>请求，而只是定义</w:t>
      </w:r>
      <w:r>
        <w:rPr>
          <w:rFonts w:hint="eastAsia"/>
        </w:rPr>
        <w:t>HTTP</w:t>
      </w:r>
      <w:r>
        <w:rPr>
          <w:rFonts w:hint="eastAsia"/>
        </w:rPr>
        <w:t>请求的默认属性。</w:t>
      </w:r>
    </w:p>
    <w:p w:rsidR="0052415D" w:rsidRPr="0052415D" w:rsidRDefault="00451AC1" w:rsidP="0052415D">
      <w:pPr>
        <w:pStyle w:val="40"/>
        <w:spacing w:before="31" w:after="31"/>
        <w:rPr>
          <w:rFonts w:hint="eastAsia"/>
          <w:lang w:val="en-US"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343525" cy="6096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BB" w:rsidRDefault="004613F3" w:rsidP="008156BB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定时器（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）</w:t>
      </w:r>
    </w:p>
    <w:p w:rsidR="008156BB" w:rsidRDefault="008156BB" w:rsidP="008156BB">
      <w:pPr>
        <w:pStyle w:val="ab"/>
        <w:shd w:val="clear" w:color="auto" w:fill="FFFFFF"/>
        <w:spacing w:before="0" w:beforeAutospacing="0" w:after="0" w:afterAutospacing="0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用于操作之间设置等待时间，等待时间使性能测试中常用的控制客户端</w:t>
      </w:r>
      <w:r>
        <w:rPr>
          <w:rFonts w:ascii="Courier New" w:hAnsi="Courier New" w:cs="Courier New"/>
          <w:color w:val="000000"/>
          <w:sz w:val="21"/>
          <w:szCs w:val="21"/>
        </w:rPr>
        <w:t>QPS</w:t>
      </w:r>
      <w:r>
        <w:rPr>
          <w:rFonts w:ascii="Courier New" w:hAnsi="Courier New" w:cs="Courier New"/>
          <w:color w:val="000000"/>
          <w:sz w:val="21"/>
          <w:szCs w:val="21"/>
        </w:rPr>
        <w:t>的手段，</w:t>
      </w:r>
      <w:r>
        <w:rPr>
          <w:rFonts w:ascii="Courier New" w:hAnsi="Courier New" w:cs="Courier New"/>
          <w:color w:val="000000"/>
          <w:sz w:val="21"/>
          <w:szCs w:val="21"/>
        </w:rPr>
        <w:t>jmeter</w:t>
      </w:r>
      <w:r>
        <w:rPr>
          <w:rFonts w:ascii="Courier New" w:hAnsi="Courier New" w:cs="Courier New"/>
          <w:color w:val="000000"/>
          <w:sz w:val="21"/>
          <w:szCs w:val="21"/>
        </w:rPr>
        <w:t>定义了</w:t>
      </w:r>
      <w:r>
        <w:rPr>
          <w:rFonts w:ascii="Courier New" w:hAnsi="Courier New" w:cs="Courier New"/>
          <w:color w:val="000000"/>
          <w:sz w:val="21"/>
          <w:szCs w:val="21"/>
        </w:rPr>
        <w:t>Constant Times</w:t>
      </w:r>
      <w:r>
        <w:rPr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Constant Throughput Times</w:t>
      </w:r>
      <w:r>
        <w:rPr>
          <w:rFonts w:ascii="Courier New" w:hAnsi="Courier New" w:cs="Courier New"/>
          <w:color w:val="000000"/>
          <w:sz w:val="21"/>
          <w:szCs w:val="21"/>
        </w:rPr>
        <w:t>、</w:t>
      </w:r>
      <w:r>
        <w:rPr>
          <w:rFonts w:ascii="Courier New" w:hAnsi="Courier New" w:cs="Courier New"/>
          <w:color w:val="000000"/>
          <w:sz w:val="21"/>
          <w:szCs w:val="21"/>
        </w:rPr>
        <w:t>Guass Ramdon Times</w:t>
      </w:r>
      <w:r>
        <w:rPr>
          <w:rFonts w:ascii="Courier New" w:hAnsi="Courier New" w:cs="Courier New"/>
          <w:color w:val="000000"/>
          <w:sz w:val="21"/>
          <w:szCs w:val="21"/>
        </w:rPr>
        <w:t>等不同类型的</w:t>
      </w:r>
      <w:r>
        <w:rPr>
          <w:rFonts w:ascii="Courier New" w:hAnsi="Courier New" w:cs="Courier New"/>
          <w:color w:val="000000"/>
          <w:sz w:val="21"/>
          <w:szCs w:val="21"/>
        </w:rPr>
        <w:t>Times</w:t>
      </w:r>
    </w:p>
    <w:p w:rsidR="008156BB" w:rsidRDefault="00451AC1" w:rsidP="008156BB">
      <w:pPr>
        <w:pStyle w:val="40"/>
        <w:spacing w:before="31" w:after="31"/>
        <w:ind w:firstLineChars="0" w:firstLine="0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667375" cy="15049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BB" w:rsidRDefault="004613F3" w:rsidP="008156BB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前置处理器（</w:t>
      </w:r>
      <w:r>
        <w:rPr>
          <w:rFonts w:hint="eastAsia"/>
          <w:lang w:eastAsia="zh-CN"/>
        </w:rPr>
        <w:t>Per Processors</w:t>
      </w:r>
      <w:r>
        <w:rPr>
          <w:rFonts w:hint="eastAsia"/>
          <w:lang w:eastAsia="zh-CN"/>
        </w:rPr>
        <w:t>）</w:t>
      </w:r>
    </w:p>
    <w:p w:rsidR="008156BB" w:rsidRDefault="008156BB" w:rsidP="008156BB">
      <w:pPr>
        <w:pStyle w:val="40"/>
        <w:spacing w:before="31" w:after="31"/>
        <w:rPr>
          <w:rFonts w:ascii="Helvetica" w:hAnsi="Helvetica" w:cs="Helvetica"/>
        </w:rPr>
      </w:pPr>
      <w:r>
        <w:t>用于在实际请求发出之前对即将发出的请求进行特殊处理。</w:t>
      </w:r>
    </w:p>
    <w:p w:rsidR="008156BB" w:rsidRDefault="008156BB" w:rsidP="008156BB">
      <w:pPr>
        <w:pStyle w:val="40"/>
        <w:spacing w:before="31" w:after="31"/>
        <w:rPr>
          <w:rFonts w:ascii="Helvetica" w:hAnsi="Helvetica" w:cs="Helvetica"/>
        </w:rPr>
      </w:pPr>
      <w:r>
        <w:t>例如：</w:t>
      </w:r>
      <w:r>
        <w:t>Count</w:t>
      </w:r>
      <w:r>
        <w:t>处理器可以实现自增操作，自增后生成的的数据可以被将要发出的请求使用，而</w:t>
      </w:r>
      <w:r>
        <w:t>HTTP URL Re</w:t>
      </w:r>
      <w:r>
        <w:t>—</w:t>
      </w:r>
      <w:r>
        <w:t>Writing Modifier</w:t>
      </w:r>
      <w:r>
        <w:t>处理器则可以实现</w:t>
      </w:r>
      <w:r>
        <w:t>URL</w:t>
      </w:r>
      <w:r>
        <w:t>重写，当</w:t>
      </w:r>
      <w:r>
        <w:t>URL</w:t>
      </w:r>
      <w:r>
        <w:t>中有</w:t>
      </w:r>
      <w:r>
        <w:t>sessionID</w:t>
      </w:r>
      <w:r>
        <w:t>一类的</w:t>
      </w:r>
      <w:r>
        <w:t>session</w:t>
      </w:r>
      <w:r>
        <w:t>信息时，可以通过该处理器填充发出请求实际的</w:t>
      </w:r>
      <w:r>
        <w:t>sessionID</w:t>
      </w:r>
      <w:r>
        <w:t>。</w:t>
      </w:r>
    </w:p>
    <w:p w:rsidR="008156BB" w:rsidRPr="008156BB" w:rsidRDefault="00451AC1" w:rsidP="008156BB">
      <w:pPr>
        <w:pStyle w:val="40"/>
        <w:spacing w:before="31" w:after="31"/>
        <w:rPr>
          <w:rFonts w:hint="eastAsia"/>
          <w:lang w:val="en-US"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457700" cy="22383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BB" w:rsidRDefault="004613F3" w:rsidP="008156BB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后置处理器（</w:t>
      </w:r>
      <w:r>
        <w:rPr>
          <w:rFonts w:hint="eastAsia"/>
          <w:lang w:eastAsia="zh-CN"/>
        </w:rPr>
        <w:t>Post Processors</w:t>
      </w:r>
      <w:r>
        <w:rPr>
          <w:rFonts w:hint="eastAsia"/>
          <w:lang w:eastAsia="zh-CN"/>
        </w:rPr>
        <w:t>）</w:t>
      </w:r>
    </w:p>
    <w:p w:rsidR="008156BB" w:rsidRDefault="008156BB" w:rsidP="008156BB">
      <w:pPr>
        <w:pStyle w:val="40"/>
        <w:spacing w:before="31" w:after="31"/>
        <w:rPr>
          <w:rFonts w:ascii="Helvetica" w:hAnsi="Helvetica" w:cs="Helvetica"/>
        </w:rPr>
      </w:pPr>
      <w:r>
        <w:t>用于对</w:t>
      </w:r>
      <w:r>
        <w:t>Sampler</w:t>
      </w:r>
      <w:r>
        <w:t>发出请求后得到的服务器响应进行处理。一般用来提取响应中的特定数据（类似</w:t>
      </w:r>
      <w:r>
        <w:t>loadrunner</w:t>
      </w:r>
      <w:r>
        <w:t>中的关联）。</w:t>
      </w:r>
    </w:p>
    <w:p w:rsidR="008156BB" w:rsidRDefault="008156BB" w:rsidP="008156BB">
      <w:pPr>
        <w:pStyle w:val="40"/>
        <w:spacing w:before="31" w:after="31"/>
        <w:rPr>
          <w:rFonts w:ascii="Helvetica" w:hAnsi="Helvetica" w:cs="Helvetica"/>
        </w:rPr>
      </w:pPr>
      <w:r>
        <w:t>例如：</w:t>
      </w:r>
      <w:r>
        <w:t>Regular Expression Extractor</w:t>
      </w:r>
      <w:r>
        <w:t>用于提取响应数据中匹配某正则表达式的数据段，并将其填充在参数中，</w:t>
      </w:r>
      <w:r>
        <w:t>Xpath Extractor</w:t>
      </w:r>
      <w:r>
        <w:t>则可以用于提取响应数据中通过给定</w:t>
      </w:r>
      <w:r>
        <w:t>Xpath</w:t>
      </w:r>
      <w:r>
        <w:t>值获得的数据</w:t>
      </w:r>
    </w:p>
    <w:p w:rsidR="008156BB" w:rsidRPr="008156BB" w:rsidRDefault="00451AC1" w:rsidP="008156BB">
      <w:pPr>
        <w:pStyle w:val="40"/>
        <w:spacing w:before="31" w:after="31"/>
        <w:rPr>
          <w:rFonts w:hint="eastAsia"/>
          <w:lang w:val="en-US"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5000625" cy="3324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BB" w:rsidRDefault="004613F3" w:rsidP="008156BB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断言（</w:t>
      </w:r>
      <w:r>
        <w:rPr>
          <w:rFonts w:hint="eastAsia"/>
          <w:lang w:eastAsia="zh-CN"/>
        </w:rPr>
        <w:t>Assertions</w:t>
      </w:r>
      <w:r>
        <w:rPr>
          <w:rFonts w:hint="eastAsia"/>
          <w:lang w:eastAsia="zh-CN"/>
        </w:rPr>
        <w:t>）</w:t>
      </w:r>
    </w:p>
    <w:p w:rsidR="008156BB" w:rsidRDefault="008156BB" w:rsidP="008156BB">
      <w:pPr>
        <w:pStyle w:val="40"/>
        <w:spacing w:before="31" w:after="31"/>
        <w:rPr>
          <w:rFonts w:hAnsi="Courier New" w:cs="Courier New" w:hint="eastAsia"/>
          <w:color w:val="000000"/>
          <w:szCs w:val="21"/>
          <w:shd w:val="clear" w:color="auto" w:fill="FFFFFF"/>
          <w:lang w:eastAsia="zh-CN"/>
        </w:rPr>
      </w:pPr>
      <w:r>
        <w:rPr>
          <w:rFonts w:hAnsi="Courier New" w:cs="Courier New"/>
          <w:color w:val="000000"/>
          <w:szCs w:val="21"/>
          <w:shd w:val="clear" w:color="auto" w:fill="FFFFFF"/>
        </w:rPr>
        <w:t>用于检查测试中得到的响应数据等是否符合预期，</w:t>
      </w:r>
      <w:r>
        <w:rPr>
          <w:rFonts w:hAnsi="Courier New" w:cs="Courier New"/>
          <w:color w:val="000000"/>
          <w:szCs w:val="21"/>
          <w:shd w:val="clear" w:color="auto" w:fill="FFFFFF"/>
        </w:rPr>
        <w:t>Assertions</w:t>
      </w:r>
      <w:r>
        <w:rPr>
          <w:rFonts w:hAnsi="Courier New" w:cs="Courier New"/>
          <w:color w:val="000000"/>
          <w:szCs w:val="21"/>
          <w:shd w:val="clear" w:color="auto" w:fill="FFFFFF"/>
        </w:rPr>
        <w:t>一般用来设置检查点，用以保证性能测试过程中的数据交互与预期一致</w:t>
      </w:r>
    </w:p>
    <w:p w:rsidR="008156BB" w:rsidRDefault="00451AC1" w:rsidP="008156B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619625" cy="3981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90" w:rsidRDefault="004613F3" w:rsidP="008156BB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lastRenderedPageBreak/>
        <w:t>监听器（</w:t>
      </w:r>
      <w:r w:rsidR="00A426AD">
        <w:rPr>
          <w:rFonts w:hint="eastAsia"/>
          <w:lang w:eastAsia="zh-CN"/>
        </w:rPr>
        <w:t>Listener</w:t>
      </w:r>
      <w:r>
        <w:rPr>
          <w:rFonts w:hint="eastAsia"/>
          <w:lang w:eastAsia="zh-CN"/>
        </w:rPr>
        <w:t>）</w:t>
      </w:r>
    </w:p>
    <w:p w:rsidR="008156BB" w:rsidRDefault="008156BB" w:rsidP="008156BB">
      <w:pPr>
        <w:pStyle w:val="40"/>
        <w:spacing w:before="31" w:after="31"/>
        <w:rPr>
          <w:rFonts w:hint="eastAsia"/>
          <w:shd w:val="clear" w:color="auto" w:fill="FFFFFF"/>
          <w:lang w:eastAsia="zh-CN"/>
        </w:rPr>
      </w:pPr>
      <w:r w:rsidRPr="008156BB">
        <w:rPr>
          <w:shd w:val="clear" w:color="auto" w:fill="FFFFFF"/>
        </w:rPr>
        <w:t>对测试结果进行处理和可视化展示的一系列组件，常用的有图形结果、查看结果树、聚合报告等</w:t>
      </w:r>
    </w:p>
    <w:p w:rsidR="008156BB" w:rsidRDefault="00451AC1" w:rsidP="008156B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4819650" cy="5676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74" w:rsidRDefault="009C5074" w:rsidP="00025EDE">
      <w:pPr>
        <w:pStyle w:val="1"/>
        <w:rPr>
          <w:rFonts w:hint="eastAsia"/>
        </w:rPr>
      </w:pPr>
      <w:r>
        <w:rPr>
          <w:rFonts w:hint="eastAsia"/>
        </w:rPr>
        <w:t xml:space="preserve">jmeter </w:t>
      </w:r>
      <w:r>
        <w:rPr>
          <w:rFonts w:hint="eastAsia"/>
        </w:rPr>
        <w:t>运行原理</w:t>
      </w:r>
    </w:p>
    <w:p w:rsidR="009C5074" w:rsidRDefault="005029D9" w:rsidP="008156B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中是以线程的方式运行的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是运行在</w:t>
      </w:r>
      <w:r>
        <w:rPr>
          <w:rFonts w:hint="eastAsia"/>
          <w:lang w:eastAsia="zh-CN"/>
        </w:rPr>
        <w:t>jvm</w:t>
      </w:r>
      <w:r>
        <w:rPr>
          <w:rFonts w:hint="eastAsia"/>
          <w:lang w:eastAsia="zh-CN"/>
        </w:rPr>
        <w:t>虚拟机上的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每个进程的开销比较大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如果以进程的方式来运行的话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每台负载机上的进程数量就不会允许太多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当我们需要大量并发时就需要大量的负载机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这显然是不经济的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再者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也是支持多线程的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所以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选择了以线程的方式来运行</w:t>
      </w:r>
      <w:r>
        <w:rPr>
          <w:rFonts w:hint="eastAsia"/>
          <w:lang w:eastAsia="zh-CN"/>
        </w:rPr>
        <w:t>.</w:t>
      </w:r>
    </w:p>
    <w:p w:rsidR="005029D9" w:rsidRDefault="005029D9" w:rsidP="008156BB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通过线程组来驱动多个线程运行测试脚本对被测服务器发起负载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每个负载机上都可以运行多个线程组</w:t>
      </w:r>
      <w:r>
        <w:rPr>
          <w:rFonts w:hint="eastAsia"/>
          <w:lang w:eastAsia="zh-CN"/>
        </w:rPr>
        <w:t>.jmeter</w:t>
      </w:r>
      <w:r>
        <w:rPr>
          <w:rFonts w:hint="eastAsia"/>
          <w:lang w:eastAsia="zh-CN"/>
        </w:rPr>
        <w:t>运行场景不仅可以在</w:t>
      </w: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方式中完成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还可以使用命令行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而且命令行运行的方式对于负载机的资源消耗会更小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关于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分布式</w:t>
      </w:r>
      <w:r w:rsidR="009A6648">
        <w:rPr>
          <w:rFonts w:hint="eastAsia"/>
          <w:lang w:eastAsia="zh-CN"/>
        </w:rPr>
        <w:t>和非</w:t>
      </w:r>
      <w:r w:rsidR="009A6648">
        <w:rPr>
          <w:rFonts w:hint="eastAsia"/>
          <w:lang w:eastAsia="zh-CN"/>
        </w:rPr>
        <w:t>GUI</w:t>
      </w:r>
      <w:r w:rsidR="009A6648">
        <w:rPr>
          <w:rFonts w:hint="eastAsia"/>
          <w:lang w:eastAsia="zh-CN"/>
        </w:rPr>
        <w:t>模式运行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我们后面会详细讲解</w:t>
      </w:r>
      <w:r w:rsidR="009A6648">
        <w:rPr>
          <w:rFonts w:hint="eastAsia"/>
          <w:lang w:eastAsia="zh-CN"/>
        </w:rPr>
        <w:t>.</w:t>
      </w:r>
    </w:p>
    <w:p w:rsidR="009A6648" w:rsidRDefault="009A6648" w:rsidP="00025EDE">
      <w:pPr>
        <w:pStyle w:val="1"/>
        <w:rPr>
          <w:rFonts w:hint="eastAsia"/>
        </w:rPr>
      </w:pPr>
      <w:r>
        <w:rPr>
          <w:rFonts w:hint="eastAsia"/>
        </w:rPr>
        <w:lastRenderedPageBreak/>
        <w:t>jmeter</w:t>
      </w:r>
      <w:r>
        <w:rPr>
          <w:rFonts w:hint="eastAsia"/>
        </w:rPr>
        <w:t>测试计划要素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中一个脚本就是一个测试计划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也是一个管理单元</w:t>
      </w:r>
      <w:r>
        <w:rPr>
          <w:rFonts w:hint="eastAsia"/>
          <w:lang w:eastAsia="zh-CN"/>
        </w:rPr>
        <w:t>.jmeter</w:t>
      </w:r>
      <w:r>
        <w:rPr>
          <w:rFonts w:hint="eastAsia"/>
          <w:lang w:eastAsia="zh-CN"/>
        </w:rPr>
        <w:t>的请求模拟与并发数设置都在脚本文件中一起设置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测试计划要素如下</w:t>
      </w:r>
      <w:r>
        <w:rPr>
          <w:rFonts w:hint="eastAsia"/>
          <w:lang w:eastAsia="zh-CN"/>
        </w:rPr>
        <w:t>: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要素一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脚本中测试计划只能有一个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测试计划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同一时刻场景固然只能有一个</w:t>
      </w:r>
      <w:r>
        <w:rPr>
          <w:rFonts w:hint="eastAsia"/>
          <w:lang w:eastAsia="zh-CN"/>
        </w:rPr>
        <w:t>,jmeter</w:t>
      </w:r>
      <w:r>
        <w:rPr>
          <w:rFonts w:hint="eastAsia"/>
          <w:lang w:eastAsia="zh-CN"/>
        </w:rPr>
        <w:t>脚本在</w:t>
      </w: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中显示是树型结构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测试计划是跟节点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根节点当然只能有一个</w:t>
      </w:r>
      <w:r>
        <w:rPr>
          <w:rFonts w:hint="eastAsia"/>
          <w:lang w:eastAsia="zh-CN"/>
        </w:rPr>
        <w:t>.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要素二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测试计划中至少要有一个线程组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负载是通过线程组驱动的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所以计划中至少要出现一个线程组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也许你只运行一个线程组</w:t>
      </w:r>
      <w:r>
        <w:rPr>
          <w:rFonts w:hint="eastAsia"/>
          <w:lang w:eastAsia="zh-CN"/>
        </w:rPr>
        <w:t>.jmeter</w:t>
      </w:r>
      <w:r>
        <w:rPr>
          <w:rFonts w:hint="eastAsia"/>
          <w:lang w:eastAsia="zh-CN"/>
        </w:rPr>
        <w:t>测试计划支持多个线程组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我们可以在计划下面建立多个线程组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把不相关的业务分布在不同的线程组</w:t>
      </w:r>
      <w:r>
        <w:rPr>
          <w:rFonts w:hint="eastAsia"/>
          <w:lang w:eastAsia="zh-CN"/>
        </w:rPr>
        <w:t>.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要素三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至少要有一个取样器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测试的目的就是要模拟用户请求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没有取样器脚本就毫无意义</w:t>
      </w:r>
      <w:r>
        <w:rPr>
          <w:rFonts w:hint="eastAsia"/>
          <w:lang w:eastAsia="zh-CN"/>
        </w:rPr>
        <w:t>.</w:t>
      </w:r>
    </w:p>
    <w:p w:rsidR="009A6648" w:rsidRDefault="009A6648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要素四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至少有一个</w:t>
      </w:r>
      <w:r w:rsidR="00025EDE">
        <w:rPr>
          <w:rFonts w:hint="eastAsia"/>
          <w:lang w:eastAsia="zh-CN"/>
        </w:rPr>
        <w:t>监听器</w:t>
      </w:r>
    </w:p>
    <w:p w:rsidR="00025EDE" w:rsidRDefault="00025EDE" w:rsidP="009A6648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测试结果用来衡量系统性能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我们需要从结果中分析系统性能</w:t>
      </w:r>
      <w:r>
        <w:rPr>
          <w:rFonts w:hint="eastAsia"/>
          <w:lang w:eastAsia="zh-CN"/>
        </w:rPr>
        <w:t>.</w:t>
      </w:r>
    </w:p>
    <w:p w:rsidR="001B7B94" w:rsidRDefault="001B7B94" w:rsidP="001B7B94">
      <w:pPr>
        <w:pStyle w:val="1"/>
        <w:rPr>
          <w:rFonts w:hint="eastAsia"/>
        </w:rPr>
      </w:pPr>
      <w:r>
        <w:rPr>
          <w:rFonts w:hint="eastAsia"/>
          <w:lang w:eastAsia="zh-CN"/>
        </w:rPr>
        <w:t>录制脚本</w:t>
      </w:r>
    </w:p>
    <w:p w:rsidR="001B7B94" w:rsidRDefault="001B7B94" w:rsidP="001B7B94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badboy</w:t>
      </w:r>
      <w:r>
        <w:rPr>
          <w:rFonts w:hint="eastAsia"/>
          <w:lang w:eastAsia="zh-CN"/>
        </w:rPr>
        <w:t>进行录制</w:t>
      </w:r>
    </w:p>
    <w:p w:rsidR="001B7B94" w:rsidRDefault="001B7B94" w:rsidP="001B7B94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badboy</w:t>
      </w:r>
      <w:r>
        <w:rPr>
          <w:rFonts w:hint="eastAsia"/>
          <w:lang w:eastAsia="zh-CN"/>
        </w:rPr>
        <w:t>下载安装</w:t>
      </w:r>
    </w:p>
    <w:p w:rsidR="001B7B94" w:rsidRPr="001B7B94" w:rsidRDefault="001B7B94" w:rsidP="001B7B94">
      <w:pPr>
        <w:pStyle w:val="40"/>
        <w:spacing w:before="31" w:after="31"/>
      </w:pPr>
      <w:r w:rsidRPr="001B7B94">
        <w:t>badboy</w:t>
      </w:r>
      <w:r w:rsidRPr="001B7B94">
        <w:t>官网地址：</w:t>
      </w:r>
      <w:r w:rsidRPr="001B7B94">
        <w:rPr>
          <w:rStyle w:val="ad"/>
          <w:b w:val="0"/>
          <w:bCs w:val="0"/>
          <w:szCs w:val="21"/>
        </w:rPr>
        <w:t>http://www.badboy.com.au</w:t>
      </w:r>
    </w:p>
    <w:p w:rsidR="001B7B94" w:rsidRPr="001B7B94" w:rsidRDefault="001B7B94" w:rsidP="001B7B94">
      <w:pPr>
        <w:pStyle w:val="40"/>
        <w:spacing w:before="31" w:after="31"/>
        <w:rPr>
          <w:szCs w:val="21"/>
        </w:rPr>
      </w:pPr>
      <w:r w:rsidRPr="001B7B94">
        <w:rPr>
          <w:rStyle w:val="ad"/>
          <w:b w:val="0"/>
          <w:bCs w:val="0"/>
          <w:szCs w:val="21"/>
        </w:rPr>
        <w:t>提示：</w:t>
      </w:r>
      <w:r w:rsidRPr="001B7B94">
        <w:rPr>
          <w:szCs w:val="21"/>
        </w:rPr>
        <w:t>官网下载时候会有用户邮件验证的，直接</w:t>
      </w:r>
      <w:r w:rsidRPr="001B7B94">
        <w:rPr>
          <w:szCs w:val="21"/>
        </w:rPr>
        <w:t>continue</w:t>
      </w:r>
      <w:r w:rsidRPr="001B7B94">
        <w:rPr>
          <w:szCs w:val="21"/>
        </w:rPr>
        <w:t>跳过，下载即可</w:t>
      </w:r>
    </w:p>
    <w:p w:rsidR="001B7B94" w:rsidRPr="001B7B94" w:rsidRDefault="001B7B94" w:rsidP="001B7B94">
      <w:pPr>
        <w:pStyle w:val="40"/>
        <w:spacing w:before="31" w:after="31"/>
        <w:rPr>
          <w:szCs w:val="21"/>
        </w:rPr>
      </w:pPr>
      <w:r w:rsidRPr="001B7B94">
        <w:rPr>
          <w:rStyle w:val="ad"/>
          <w:b w:val="0"/>
          <w:bCs w:val="0"/>
          <w:szCs w:val="21"/>
        </w:rPr>
        <w:t>安装：</w:t>
      </w:r>
      <w:r w:rsidRPr="001B7B94">
        <w:rPr>
          <w:szCs w:val="21"/>
        </w:rPr>
        <w:t>和一般的</w:t>
      </w:r>
      <w:r w:rsidRPr="001B7B94">
        <w:rPr>
          <w:szCs w:val="21"/>
        </w:rPr>
        <w:t>Windows</w:t>
      </w:r>
      <w:r w:rsidRPr="001B7B94">
        <w:rPr>
          <w:szCs w:val="21"/>
        </w:rPr>
        <w:t>安装程序没区别，无脑下一步就行；安装完成后一般都会在桌面和开始菜单里面有</w:t>
      </w:r>
      <w:r w:rsidRPr="001B7B94">
        <w:rPr>
          <w:szCs w:val="21"/>
        </w:rPr>
        <w:t>badboy</w:t>
      </w:r>
      <w:r w:rsidRPr="001B7B94">
        <w:rPr>
          <w:szCs w:val="21"/>
        </w:rPr>
        <w:t>的快捷方式，如果没有，在</w:t>
      </w:r>
      <w:r w:rsidRPr="001B7B94">
        <w:rPr>
          <w:szCs w:val="21"/>
        </w:rPr>
        <w:t>badboy</w:t>
      </w:r>
      <w:r w:rsidRPr="001B7B94">
        <w:rPr>
          <w:szCs w:val="21"/>
        </w:rPr>
        <w:t>安装目录下找到</w:t>
      </w:r>
      <w:r w:rsidRPr="001B7B94">
        <w:rPr>
          <w:szCs w:val="21"/>
        </w:rPr>
        <w:t>badboy.exe</w:t>
      </w:r>
      <w:r w:rsidRPr="001B7B94">
        <w:rPr>
          <w:szCs w:val="21"/>
        </w:rPr>
        <w:t>文件，双击启动即可</w:t>
      </w:r>
    </w:p>
    <w:p w:rsidR="001B7B94" w:rsidRPr="001B7B94" w:rsidRDefault="001B7B94" w:rsidP="001B7B94">
      <w:pPr>
        <w:pStyle w:val="40"/>
        <w:spacing w:before="31" w:after="31"/>
        <w:rPr>
          <w:szCs w:val="21"/>
        </w:rPr>
      </w:pPr>
      <w:r w:rsidRPr="001B7B94">
        <w:rPr>
          <w:rStyle w:val="ad"/>
          <w:b w:val="0"/>
          <w:bCs w:val="0"/>
          <w:szCs w:val="21"/>
        </w:rPr>
        <w:t>启动：</w:t>
      </w:r>
      <w:r w:rsidRPr="001B7B94">
        <w:rPr>
          <w:szCs w:val="21"/>
        </w:rPr>
        <w:t>启动</w:t>
      </w:r>
      <w:r w:rsidRPr="001B7B94">
        <w:rPr>
          <w:szCs w:val="21"/>
        </w:rPr>
        <w:t>badboy</w:t>
      </w:r>
      <w:r w:rsidRPr="001B7B94">
        <w:rPr>
          <w:szCs w:val="21"/>
        </w:rPr>
        <w:t>之后，界面如下</w:t>
      </w:r>
    </w:p>
    <w:p w:rsidR="001B7B94" w:rsidRDefault="00451AC1" w:rsidP="001B7B94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6191250" cy="3171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D5E" w:rsidRDefault="00B10D5E" w:rsidP="00B10D5E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录制</w:t>
      </w:r>
    </w:p>
    <w:p w:rsidR="00B10D5E" w:rsidRDefault="00B10D5E" w:rsidP="00B10D5E">
      <w:pPr>
        <w:pStyle w:val="5"/>
        <w:spacing w:before="31" w:after="31"/>
        <w:rPr>
          <w:rFonts w:ascii="Helvetica" w:hAnsi="Helvetica" w:cs="Helvetica"/>
        </w:rPr>
      </w:pPr>
      <w:r>
        <w:t>如上图，在地址栏（红色标注区域）中输入你需要录制的</w:t>
      </w:r>
      <w:r>
        <w:t>web</w:t>
      </w:r>
      <w:r>
        <w:t>应用的</w:t>
      </w:r>
      <w:r>
        <w:t>URL</w:t>
      </w:r>
      <w:r>
        <w:t>，这里以</w:t>
      </w:r>
      <w:r>
        <w:t>http://www.baidu.com</w:t>
      </w:r>
      <w:r>
        <w:t>为例子</w:t>
      </w:r>
    </w:p>
    <w:p w:rsidR="00B10D5E" w:rsidRDefault="00B10D5E" w:rsidP="00B10D5E">
      <w:pPr>
        <w:pStyle w:val="5"/>
        <w:spacing w:before="31" w:after="31"/>
        <w:rPr>
          <w:rFonts w:ascii="Helvetica" w:hAnsi="Helvetica" w:cs="Helvetica"/>
        </w:rPr>
      </w:pPr>
      <w:r>
        <w:t>点击开始录制按钮（地址栏上方圈出来的地方）开始录制</w:t>
      </w:r>
    </w:p>
    <w:p w:rsidR="00B10D5E" w:rsidRDefault="00B10D5E" w:rsidP="00B10D5E">
      <w:pPr>
        <w:pStyle w:val="5"/>
        <w:spacing w:before="31" w:after="31"/>
        <w:rPr>
          <w:rFonts w:ascii="Helvetica" w:hAnsi="Helvetica" w:cs="Helvetica"/>
        </w:rPr>
      </w:pPr>
      <w:r>
        <w:t>开始录制后，你可以在</w:t>
      </w:r>
      <w:r>
        <w:t>badboy</w:t>
      </w:r>
      <w:r>
        <w:t>内嵌的浏览器（界面右侧）对被测应用进行操作，所有操作过程都会记录在界面左侧的编辑窗口（黄色标注区域）</w:t>
      </w:r>
      <w:r>
        <w:rPr>
          <w:rFonts w:ascii="Helvetica" w:hAnsi="Helvetica" w:cs="Helvetica" w:hint="eastAsia"/>
          <w:lang w:eastAsia="zh-CN"/>
        </w:rPr>
        <w:t>，</w:t>
      </w:r>
      <w:r>
        <w:t>录制的脚本并不是一行行代码，而是一个</w:t>
      </w:r>
      <w:r>
        <w:t>web</w:t>
      </w:r>
      <w:r>
        <w:t>对象，有点类似于</w:t>
      </w:r>
      <w:r>
        <w:t>loadrunner</w:t>
      </w:r>
      <w:r>
        <w:t>中</w:t>
      </w:r>
      <w:r>
        <w:t>VuGen</w:t>
      </w:r>
      <w:r>
        <w:t>中的</w:t>
      </w:r>
      <w:r>
        <w:t>tree view</w:t>
      </w:r>
      <w:r>
        <w:t>视图</w:t>
      </w:r>
    </w:p>
    <w:p w:rsidR="00B10D5E" w:rsidRDefault="00B10D5E" w:rsidP="00B10D5E">
      <w:pPr>
        <w:pStyle w:val="5"/>
        <w:spacing w:before="31" w:after="31"/>
        <w:rPr>
          <w:rFonts w:ascii="Helvetica" w:hAnsi="Helvetica" w:cs="Helvetica"/>
        </w:rPr>
      </w:pPr>
      <w:r>
        <w:t>录制完成后，点击工具栏中的停止按钮（绿色标注区域），完成脚本的录制</w:t>
      </w:r>
    </w:p>
    <w:p w:rsidR="00B10D5E" w:rsidRDefault="00B10D5E" w:rsidP="00B10D5E">
      <w:pPr>
        <w:pStyle w:val="5"/>
        <w:spacing w:before="31" w:after="31"/>
        <w:rPr>
          <w:rFonts w:ascii="Helvetica" w:hAnsi="Helvetica" w:cs="Helvetica"/>
        </w:rPr>
      </w:pPr>
      <w:r>
        <w:t>点击</w:t>
      </w:r>
      <w:r>
        <w:t>file→save</w:t>
      </w:r>
      <w:r>
        <w:t>或者</w:t>
      </w:r>
      <w:r>
        <w:t>export to jmeter</w:t>
      </w:r>
      <w:r>
        <w:t>，将文件保存为</w:t>
      </w:r>
      <w:r>
        <w:t>jmeter</w:t>
      </w:r>
      <w:r>
        <w:t>的脚本格式：</w:t>
      </w:r>
      <w:r>
        <w:t>.jmx</w:t>
      </w:r>
      <w:r>
        <w:t>；启动</w:t>
      </w:r>
      <w:r>
        <w:t>jmeter</w:t>
      </w:r>
      <w:r>
        <w:t>，打开刚录制保存的文件，就可以进行测试了</w:t>
      </w:r>
    </w:p>
    <w:p w:rsidR="00B10D5E" w:rsidRDefault="00B10D5E" w:rsidP="00B10D5E">
      <w:pPr>
        <w:pStyle w:val="2"/>
        <w:ind w:right="210"/>
        <w:rPr>
          <w:rFonts w:hint="eastAsia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代理服务器进行录制</w:t>
      </w:r>
    </w:p>
    <w:p w:rsidR="00B10D5E" w:rsidRDefault="00B10D5E" w:rsidP="00B10D5E">
      <w:pPr>
        <w:pStyle w:val="3"/>
        <w:ind w:right="210"/>
        <w:rPr>
          <w:rFonts w:hint="eastAsia"/>
        </w:rPr>
      </w:pPr>
      <w:r>
        <w:rPr>
          <w:rFonts w:hint="eastAsia"/>
          <w:lang w:eastAsia="zh-CN"/>
        </w:rPr>
        <w:t>录制步骤：</w:t>
      </w:r>
    </w:p>
    <w:p w:rsidR="00B10D5E" w:rsidRPr="00B10D5E" w:rsidRDefault="00B10D5E" w:rsidP="00B10D5E">
      <w:pPr>
        <w:pStyle w:val="5"/>
        <w:spacing w:before="31" w:after="31"/>
        <w:rPr>
          <w:rFonts w:hint="eastAsia"/>
        </w:rPr>
      </w:pPr>
      <w:r>
        <w:rPr>
          <w:rStyle w:val="ad"/>
          <w:rFonts w:cs="Courier New"/>
          <w:color w:val="000000"/>
          <w:szCs w:val="21"/>
          <w:shd w:val="clear" w:color="auto" w:fill="FFFFFF"/>
        </w:rPr>
        <w:t>启动</w:t>
      </w:r>
      <w:r>
        <w:rPr>
          <w:rStyle w:val="ad"/>
          <w:rFonts w:cs="Courier New"/>
          <w:color w:val="000000"/>
          <w:szCs w:val="21"/>
          <w:shd w:val="clear" w:color="auto" w:fill="FFFFFF"/>
        </w:rPr>
        <w:t>jmeter</w:t>
      </w:r>
      <w:r>
        <w:rPr>
          <w:rStyle w:val="ad"/>
          <w:rFonts w:cs="Courier New"/>
          <w:color w:val="000000"/>
          <w:szCs w:val="21"/>
          <w:shd w:val="clear" w:color="auto" w:fill="FFFFFF"/>
        </w:rPr>
        <w:t>：</w:t>
      </w:r>
      <w:r>
        <w:rPr>
          <w:rFonts w:cs="Courier New"/>
          <w:color w:val="000000"/>
          <w:szCs w:val="21"/>
          <w:shd w:val="clear" w:color="auto" w:fill="FFFFFF"/>
        </w:rPr>
        <w:t>在测试计划中添加线程组</w:t>
      </w:r>
      <w:r w:rsidR="008D2DFF">
        <w:rPr>
          <w:rFonts w:cs="Courier New" w:hint="eastAsia"/>
          <w:color w:val="000000"/>
          <w:szCs w:val="21"/>
          <w:shd w:val="clear" w:color="auto" w:fill="FFFFFF"/>
          <w:lang w:eastAsia="zh-CN"/>
        </w:rPr>
        <w:t>。</w:t>
      </w:r>
    </w:p>
    <w:p w:rsidR="008D2DFF" w:rsidRDefault="008D2DFF" w:rsidP="008D2DFF">
      <w:pPr>
        <w:pStyle w:val="5"/>
        <w:spacing w:before="31" w:after="31"/>
        <w:rPr>
          <w:rFonts w:hint="eastAsia"/>
        </w:rPr>
      </w:pPr>
      <w:r>
        <w:rPr>
          <w:rFonts w:ascii="Verdana" w:hAnsi="Verdana"/>
          <w:color w:val="000000"/>
          <w:sz w:val="20"/>
          <w:shd w:val="clear" w:color="auto" w:fill="FEFEF2"/>
        </w:rPr>
        <w:t>添加</w:t>
      </w:r>
      <w:r>
        <w:rPr>
          <w:rFonts w:ascii="Verdana" w:hAnsi="Verdana"/>
          <w:color w:val="000000"/>
          <w:sz w:val="20"/>
          <w:shd w:val="clear" w:color="auto" w:fill="FEFEF2"/>
        </w:rPr>
        <w:t>”HTTP Cookie</w:t>
      </w:r>
      <w:r>
        <w:rPr>
          <w:rFonts w:hint="eastAsia"/>
          <w:color w:val="000000"/>
          <w:sz w:val="20"/>
          <w:shd w:val="clear" w:color="auto" w:fill="FEFEF2"/>
        </w:rPr>
        <w:t>管理器</w:t>
      </w:r>
      <w:r>
        <w:rPr>
          <w:rFonts w:ascii="Verdana" w:hAnsi="Verdana"/>
          <w:color w:val="000000"/>
          <w:sz w:val="20"/>
          <w:shd w:val="clear" w:color="auto" w:fill="FEFEF2"/>
        </w:rPr>
        <w:t>” </w:t>
      </w:r>
    </w:p>
    <w:p w:rsidR="008D2DFF" w:rsidRDefault="008D2DFF" w:rsidP="008D2DFF">
      <w:pPr>
        <w:pStyle w:val="ab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线程组</w:t>
      </w:r>
      <w:r>
        <w:rPr>
          <w:rFonts w:ascii="Verdana" w:hAnsi="Verdana"/>
          <w:color w:val="000000"/>
          <w:sz w:val="20"/>
          <w:szCs w:val="20"/>
        </w:rPr>
        <w:t xml:space="preserve"> (</w:t>
      </w:r>
      <w:r>
        <w:rPr>
          <w:rFonts w:ascii="Verdana" w:hAnsi="Verdana"/>
          <w:color w:val="000000"/>
          <w:sz w:val="20"/>
          <w:szCs w:val="20"/>
        </w:rPr>
        <w:t>鼠标右键</w:t>
      </w:r>
      <w:r>
        <w:rPr>
          <w:rFonts w:ascii="Verdana" w:hAnsi="Verdana"/>
          <w:color w:val="000000"/>
          <w:sz w:val="20"/>
          <w:szCs w:val="20"/>
        </w:rPr>
        <w:t>)----&gt;</w:t>
      </w:r>
      <w:r>
        <w:rPr>
          <w:rFonts w:ascii="Verdana" w:hAnsi="Verdana"/>
          <w:color w:val="000000"/>
          <w:sz w:val="20"/>
          <w:szCs w:val="20"/>
        </w:rPr>
        <w:t>添加</w:t>
      </w:r>
      <w:r>
        <w:rPr>
          <w:rFonts w:ascii="Verdana" w:hAnsi="Verdana"/>
          <w:color w:val="000000"/>
          <w:sz w:val="20"/>
          <w:szCs w:val="20"/>
        </w:rPr>
        <w:t>----&gt;</w:t>
      </w:r>
      <w:r>
        <w:rPr>
          <w:rFonts w:ascii="Verdana" w:hAnsi="Verdana"/>
          <w:color w:val="000000"/>
          <w:sz w:val="20"/>
          <w:szCs w:val="20"/>
        </w:rPr>
        <w:t>配置元件</w:t>
      </w:r>
      <w:r>
        <w:rPr>
          <w:rFonts w:ascii="Verdana" w:hAnsi="Verdana"/>
          <w:color w:val="000000"/>
          <w:sz w:val="20"/>
          <w:szCs w:val="20"/>
        </w:rPr>
        <w:t>----&gt;HTTP Cookie</w:t>
      </w:r>
      <w:r>
        <w:rPr>
          <w:rFonts w:ascii="Verdana" w:hAnsi="Verdana"/>
          <w:color w:val="000000"/>
          <w:sz w:val="20"/>
          <w:szCs w:val="20"/>
        </w:rPr>
        <w:t>管理器</w:t>
      </w:r>
    </w:p>
    <w:p w:rsidR="008D2DFF" w:rsidRDefault="008D2DFF" w:rsidP="008D2DFF">
      <w:pPr>
        <w:pStyle w:val="ab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 </w:t>
      </w:r>
      <w:r>
        <w:rPr>
          <w:rFonts w:ascii="Verdana" w:hAnsi="Verdana"/>
          <w:color w:val="000000"/>
          <w:sz w:val="20"/>
          <w:szCs w:val="20"/>
        </w:rPr>
        <w:t>说明：如果录制的操作包括用户登录操作，则需要添加</w:t>
      </w:r>
      <w:r>
        <w:rPr>
          <w:rFonts w:ascii="Verdana" w:hAnsi="Verdana"/>
          <w:color w:val="000000"/>
          <w:sz w:val="20"/>
          <w:szCs w:val="20"/>
        </w:rPr>
        <w:t>“HTTP Cookie</w:t>
      </w:r>
      <w:r>
        <w:rPr>
          <w:rFonts w:ascii="Verdana" w:hAnsi="Verdana"/>
          <w:color w:val="000000"/>
          <w:sz w:val="20"/>
          <w:szCs w:val="20"/>
        </w:rPr>
        <w:t>管理器</w:t>
      </w:r>
      <w:r>
        <w:rPr>
          <w:rFonts w:ascii="Verdana" w:hAnsi="Verdana"/>
          <w:color w:val="000000"/>
          <w:sz w:val="20"/>
          <w:szCs w:val="20"/>
        </w:rPr>
        <w:t>”</w:t>
      </w:r>
      <w:r>
        <w:rPr>
          <w:rFonts w:ascii="Verdana" w:hAnsi="Verdana"/>
          <w:color w:val="000000"/>
          <w:sz w:val="20"/>
          <w:szCs w:val="20"/>
        </w:rPr>
        <w:t>，添加之后不需要任何配置，录制后，脚本中便保存用户登录的相关信息</w:t>
      </w:r>
    </w:p>
    <w:p w:rsidR="00E60BA7" w:rsidRDefault="00E60BA7" w:rsidP="00E60BA7">
      <w:pPr>
        <w:pStyle w:val="5"/>
        <w:spacing w:before="31" w:after="31"/>
        <w:rPr>
          <w:rFonts w:hint="eastAsia"/>
        </w:rPr>
      </w:pPr>
      <w:r>
        <w:rPr>
          <w:rFonts w:ascii="Verdana" w:hAnsi="Verdana"/>
          <w:color w:val="000000"/>
          <w:sz w:val="20"/>
          <w:shd w:val="clear" w:color="auto" w:fill="FEFEF2"/>
        </w:rPr>
        <w:lastRenderedPageBreak/>
        <w:t>添加</w:t>
      </w:r>
      <w:r>
        <w:rPr>
          <w:rFonts w:ascii="Verdana" w:hAnsi="Verdana"/>
          <w:color w:val="000000"/>
          <w:sz w:val="20"/>
          <w:shd w:val="clear" w:color="auto" w:fill="FEFEF2"/>
        </w:rPr>
        <w:t>”HTTP</w:t>
      </w:r>
      <w:r>
        <w:rPr>
          <w:rFonts w:hint="eastAsia"/>
          <w:color w:val="000000"/>
          <w:sz w:val="20"/>
          <w:shd w:val="clear" w:color="auto" w:fill="FEFEF2"/>
        </w:rPr>
        <w:t>代理服务器</w:t>
      </w:r>
      <w:r>
        <w:rPr>
          <w:rFonts w:ascii="Verdana" w:hAnsi="Verdana"/>
          <w:color w:val="000000"/>
          <w:sz w:val="20"/>
          <w:shd w:val="clear" w:color="auto" w:fill="FEFEF2"/>
        </w:rPr>
        <w:t xml:space="preserve">” </w:t>
      </w:r>
      <w:r>
        <w:rPr>
          <w:rFonts w:ascii="Verdana" w:hAnsi="Verdana"/>
          <w:color w:val="000000"/>
          <w:sz w:val="20"/>
          <w:shd w:val="clear" w:color="auto" w:fill="FEFEF2"/>
        </w:rPr>
        <w:t>，启动录制脚本</w:t>
      </w:r>
    </w:p>
    <w:p w:rsidR="00E60BA7" w:rsidRDefault="00E60BA7" w:rsidP="00E60BA7">
      <w:pPr>
        <w:pStyle w:val="ab"/>
        <w:shd w:val="clear" w:color="auto" w:fill="FEFEF2"/>
        <w:spacing w:before="150" w:beforeAutospacing="0" w:after="150" w:afterAutospacing="0"/>
        <w:ind w:firstLineChars="100" w:firstLine="2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测试计划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鼠标右键</w:t>
      </w:r>
      <w:r>
        <w:rPr>
          <w:rFonts w:ascii="Verdana" w:hAnsi="Verdana"/>
          <w:color w:val="000000"/>
          <w:sz w:val="20"/>
          <w:szCs w:val="20"/>
        </w:rPr>
        <w:t>)----&gt;</w:t>
      </w:r>
      <w:r>
        <w:rPr>
          <w:rFonts w:ascii="Verdana" w:hAnsi="Verdana"/>
          <w:color w:val="000000"/>
          <w:sz w:val="20"/>
          <w:szCs w:val="20"/>
        </w:rPr>
        <w:t>添加</w:t>
      </w:r>
      <w:r>
        <w:rPr>
          <w:rFonts w:ascii="Verdana" w:hAnsi="Verdana"/>
          <w:color w:val="000000"/>
          <w:sz w:val="20"/>
          <w:szCs w:val="20"/>
        </w:rPr>
        <w:t>----&gt;</w:t>
      </w:r>
      <w:r>
        <w:rPr>
          <w:rFonts w:ascii="Verdana" w:hAnsi="Verdana"/>
          <w:color w:val="000000"/>
          <w:sz w:val="20"/>
          <w:szCs w:val="20"/>
        </w:rPr>
        <w:t>非测试元件</w:t>
      </w:r>
      <w:r>
        <w:rPr>
          <w:rFonts w:ascii="Verdana" w:hAnsi="Verdana"/>
          <w:color w:val="000000"/>
          <w:sz w:val="20"/>
          <w:szCs w:val="20"/>
        </w:rPr>
        <w:t>----&gt;HTTP</w:t>
      </w:r>
      <w:r>
        <w:rPr>
          <w:rFonts w:ascii="Verdana" w:hAnsi="Verdana"/>
          <w:color w:val="000000"/>
          <w:sz w:val="20"/>
          <w:szCs w:val="20"/>
        </w:rPr>
        <w:t>代理服务器</w:t>
      </w:r>
    </w:p>
    <w:p w:rsidR="00E60BA7" w:rsidRDefault="00E60BA7" w:rsidP="00E60BA7">
      <w:pPr>
        <w:pStyle w:val="ab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  </w:t>
      </w:r>
      <w:r>
        <w:rPr>
          <w:rFonts w:ascii="Verdana" w:hAnsi="Verdana"/>
          <w:color w:val="000000"/>
          <w:sz w:val="20"/>
          <w:szCs w:val="20"/>
        </w:rPr>
        <w:t>按照下图中进行相应配置，配置完成，点击启动（点击启动后，出现弹出框，直接点击</w:t>
      </w:r>
      <w:r>
        <w:rPr>
          <w:rFonts w:ascii="Verdana" w:hAnsi="Verdana"/>
          <w:color w:val="000000"/>
          <w:sz w:val="20"/>
          <w:szCs w:val="20"/>
        </w:rPr>
        <w:t>OK</w:t>
      </w:r>
      <w:r>
        <w:rPr>
          <w:rFonts w:ascii="Verdana" w:hAnsi="Verdana"/>
          <w:color w:val="000000"/>
          <w:sz w:val="20"/>
          <w:szCs w:val="20"/>
        </w:rPr>
        <w:t>）</w:t>
      </w:r>
    </w:p>
    <w:p w:rsidR="00B67511" w:rsidRDefault="00B67511" w:rsidP="00B67511">
      <w:pPr>
        <w:pStyle w:val="5"/>
        <w:spacing w:before="31" w:after="31"/>
      </w:pPr>
      <w:r>
        <w:t>打开浏览器，设置代理，录制脚本</w:t>
      </w:r>
    </w:p>
    <w:p w:rsidR="00B67511" w:rsidRDefault="00B67511" w:rsidP="00B67511">
      <w:pPr>
        <w:pStyle w:val="ab"/>
        <w:shd w:val="clear" w:color="auto" w:fill="FEFEF2"/>
        <w:spacing w:before="0" w:beforeAutospacing="0" w:after="0" w:afterAutospacing="0"/>
        <w:rPr>
          <w:rFonts w:hint="eastAsi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</w:t>
      </w:r>
      <w:r>
        <w:rPr>
          <w:rFonts w:hint="eastAsia"/>
          <w:color w:val="000000"/>
          <w:sz w:val="20"/>
          <w:szCs w:val="20"/>
        </w:rPr>
        <w:t>打开</w:t>
      </w:r>
      <w:r>
        <w:rPr>
          <w:rFonts w:ascii="Verdana" w:hAnsi="Verdana"/>
          <w:color w:val="000000"/>
          <w:sz w:val="20"/>
          <w:szCs w:val="20"/>
        </w:rPr>
        <w:t>IE</w:t>
      </w:r>
      <w:r>
        <w:rPr>
          <w:rFonts w:hint="eastAsia"/>
          <w:color w:val="000000"/>
          <w:sz w:val="20"/>
          <w:szCs w:val="20"/>
        </w:rPr>
        <w:t>浏览器 设置</w:t>
      </w:r>
      <w:r>
        <w:rPr>
          <w:rFonts w:ascii="Calibri" w:hAnsi="Calibri"/>
          <w:color w:val="000000"/>
          <w:sz w:val="20"/>
          <w:szCs w:val="20"/>
        </w:rPr>
        <w:t>=</w:t>
      </w:r>
      <w:r>
        <w:rPr>
          <w:rFonts w:hint="eastAsia"/>
          <w:color w:val="000000"/>
          <w:sz w:val="20"/>
          <w:szCs w:val="20"/>
        </w:rPr>
        <w:t>》</w:t>
      </w:r>
      <w:r>
        <w:rPr>
          <w:rFonts w:ascii="Calibri" w:hAnsi="Calibri"/>
          <w:color w:val="000000"/>
          <w:sz w:val="20"/>
          <w:szCs w:val="20"/>
        </w:rPr>
        <w:t>Internet </w:t>
      </w:r>
      <w:r>
        <w:rPr>
          <w:rFonts w:hint="eastAsia"/>
          <w:color w:val="000000"/>
          <w:sz w:val="20"/>
          <w:szCs w:val="20"/>
        </w:rPr>
        <w:t>选项 </w:t>
      </w:r>
      <w:r>
        <w:rPr>
          <w:rFonts w:ascii="Calibri" w:hAnsi="Calibri"/>
          <w:color w:val="000000"/>
          <w:sz w:val="20"/>
          <w:szCs w:val="20"/>
        </w:rPr>
        <w:t>=</w:t>
      </w:r>
      <w:r>
        <w:rPr>
          <w:rFonts w:hint="eastAsia"/>
          <w:color w:val="000000"/>
          <w:sz w:val="20"/>
          <w:szCs w:val="20"/>
        </w:rPr>
        <w:t>》链接</w:t>
      </w:r>
      <w:r>
        <w:rPr>
          <w:rFonts w:ascii="Calibri" w:hAnsi="Calibri"/>
          <w:color w:val="000000"/>
          <w:sz w:val="20"/>
          <w:szCs w:val="20"/>
        </w:rPr>
        <w:t>=</w:t>
      </w:r>
      <w:r>
        <w:rPr>
          <w:rFonts w:hint="eastAsia"/>
          <w:color w:val="000000"/>
          <w:sz w:val="20"/>
          <w:szCs w:val="20"/>
        </w:rPr>
        <w:t>》局域网设置</w:t>
      </w:r>
    </w:p>
    <w:p w:rsidR="00B67511" w:rsidRDefault="00451AC1" w:rsidP="00B67511">
      <w:pPr>
        <w:pStyle w:val="ab"/>
        <w:shd w:val="clear" w:color="auto" w:fill="FEFEF2"/>
        <w:spacing w:before="0" w:beforeAutospacing="0" w:after="0" w:afterAutospacing="0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191250" cy="3781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511" w:rsidRDefault="00B67511" w:rsidP="00B67511">
      <w:pPr>
        <w:pStyle w:val="ab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浏览器设置完毕后，在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IE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浏览器地址栏中输入要录制脚本的地址，进行相关操作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，以优购网为例：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http://www.yougou.com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（登录进去，随便点击看看即可）</w:t>
      </w:r>
    </w:p>
    <w:p w:rsidR="00E60BA7" w:rsidRDefault="00451AC1" w:rsidP="00B67511">
      <w:pPr>
        <w:pStyle w:val="40"/>
        <w:spacing w:before="31" w:after="31"/>
        <w:ind w:firstLine="422"/>
        <w:rPr>
          <w:rFonts w:hint="eastAsia"/>
          <w:b/>
          <w:lang w:eastAsia="zh-CN"/>
        </w:rPr>
      </w:pPr>
      <w:r>
        <w:rPr>
          <w:rFonts w:hint="eastAsia"/>
          <w:b/>
          <w:noProof/>
          <w:lang w:val="en-US" w:eastAsia="zh-CN"/>
        </w:rPr>
        <w:lastRenderedPageBreak/>
        <w:drawing>
          <wp:inline distT="0" distB="0" distL="0" distR="0">
            <wp:extent cx="6191250" cy="2962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511" w:rsidRDefault="00B67511" w:rsidP="00B67511">
      <w:pPr>
        <w:pStyle w:val="ab"/>
        <w:shd w:val="clear" w:color="auto" w:fill="FEFEF2"/>
        <w:spacing w:before="0" w:beforeAutospacing="0" w:after="0" w:afterAutospacing="0"/>
        <w:rPr>
          <w:rFonts w:hint="eastAsi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操作完成之后，到</w:t>
      </w:r>
      <w:r>
        <w:rPr>
          <w:rFonts w:ascii="Verdana" w:hAnsi="Verdana"/>
          <w:color w:val="000000"/>
          <w:sz w:val="20"/>
          <w:szCs w:val="20"/>
        </w:rPr>
        <w:t>jmeter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HTTP</w:t>
      </w:r>
      <w:r>
        <w:rPr>
          <w:rFonts w:ascii="Verdana" w:hAnsi="Verdana"/>
          <w:color w:val="000000"/>
          <w:sz w:val="20"/>
          <w:szCs w:val="20"/>
        </w:rPr>
        <w:t>代理服务器中点击</w:t>
      </w:r>
      <w:r>
        <w:rPr>
          <w:rFonts w:ascii="Verdana" w:hAnsi="Verdana"/>
          <w:color w:val="000000"/>
          <w:sz w:val="20"/>
          <w:szCs w:val="20"/>
        </w:rPr>
        <w:t>“</w:t>
      </w:r>
      <w:r>
        <w:rPr>
          <w:rFonts w:ascii="Verdana" w:hAnsi="Verdana"/>
          <w:color w:val="000000"/>
          <w:sz w:val="20"/>
          <w:szCs w:val="20"/>
        </w:rPr>
        <w:t>停止</w:t>
      </w:r>
      <w:r>
        <w:rPr>
          <w:rFonts w:ascii="Verdana" w:hAnsi="Verdana"/>
          <w:color w:val="000000"/>
          <w:sz w:val="20"/>
          <w:szCs w:val="20"/>
        </w:rPr>
        <w:t>”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hint="eastAsia"/>
          <w:color w:val="000000"/>
          <w:sz w:val="20"/>
          <w:szCs w:val="20"/>
        </w:rPr>
        <w:t>然后将</w:t>
      </w:r>
      <w:r>
        <w:rPr>
          <w:rFonts w:ascii="Verdana" w:hAnsi="Verdana"/>
          <w:color w:val="000000"/>
          <w:sz w:val="20"/>
          <w:szCs w:val="20"/>
        </w:rPr>
        <w:t>IE</w:t>
      </w:r>
      <w:r>
        <w:rPr>
          <w:rFonts w:hint="eastAsia"/>
          <w:color w:val="000000"/>
          <w:sz w:val="20"/>
          <w:szCs w:val="20"/>
        </w:rPr>
        <w:t>浏览器的设置恢复原样即可（不恢复的话会导致你无法使用浏览器访问外网）</w:t>
      </w:r>
    </w:p>
    <w:p w:rsidR="00B67511" w:rsidRDefault="00B67511" w:rsidP="00B67511">
      <w:pPr>
        <w:pStyle w:val="5"/>
        <w:spacing w:before="31" w:after="31"/>
        <w:rPr>
          <w:rFonts w:ascii="Verdana" w:hAnsi="Verdana"/>
        </w:rPr>
      </w:pPr>
      <w:r>
        <w:rPr>
          <w:rFonts w:hint="eastAsia"/>
        </w:rPr>
        <w:t>查看录制的脚本</w:t>
      </w:r>
    </w:p>
    <w:p w:rsidR="00B67511" w:rsidRDefault="00B67511" w:rsidP="00B67511">
      <w:pPr>
        <w:pStyle w:val="ab"/>
        <w:shd w:val="clear" w:color="auto" w:fill="FEFEF2"/>
        <w:spacing w:before="0" w:beforeAutospacing="0" w:after="0" w:afterAutospacing="0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在jmeter中我们可以看到已经记录了许多请求对应的信息，包括.gif等</w:t>
      </w:r>
    </w:p>
    <w:p w:rsidR="00B67511" w:rsidRDefault="00451AC1" w:rsidP="00B67511">
      <w:pPr>
        <w:pStyle w:val="ab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191250" cy="3600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511" w:rsidRDefault="00B67511" w:rsidP="00B67511">
      <w:pPr>
        <w:pStyle w:val="5"/>
        <w:spacing w:before="31" w:after="31"/>
        <w:rPr>
          <w:rFonts w:ascii="Verdana" w:hAnsi="Verdana"/>
        </w:rPr>
      </w:pPr>
      <w:r>
        <w:rPr>
          <w:rFonts w:hint="eastAsia"/>
        </w:rPr>
        <w:t>HTTP</w:t>
      </w:r>
      <w:r>
        <w:rPr>
          <w:rFonts w:hint="eastAsia"/>
        </w:rPr>
        <w:t>代理服务器的排除模式</w:t>
      </w:r>
    </w:p>
    <w:p w:rsidR="00B67511" w:rsidRDefault="00B67511" w:rsidP="00B67511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 </w:t>
      </w:r>
      <w:r>
        <w:rPr>
          <w:rFonts w:hint="eastAsia"/>
        </w:rPr>
        <w:t>在测试脚本中有一些信息是没有任何作用的，所以我们在录制脚本的时候可以通过</w:t>
      </w:r>
      <w:r>
        <w:rPr>
          <w:rFonts w:hint="eastAsia"/>
        </w:rPr>
        <w:t>HTTP</w:t>
      </w:r>
      <w:r>
        <w:rPr>
          <w:rFonts w:hint="eastAsia"/>
        </w:rPr>
        <w:t>代理服务器的排除模式，排除一些不需要的请求信息，如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gif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等等。</w:t>
      </w:r>
    </w:p>
    <w:p w:rsidR="00B67511" w:rsidRDefault="00B67511" w:rsidP="00B67511">
      <w:pPr>
        <w:pStyle w:val="40"/>
        <w:spacing w:before="31" w:after="31"/>
        <w:rPr>
          <w:rFonts w:ascii="Verdana" w:hAnsi="Verdana"/>
        </w:rPr>
      </w:pPr>
      <w:r>
        <w:rPr>
          <w:rFonts w:ascii="Verdana" w:hAnsi="Verdana"/>
        </w:rPr>
        <w:t>例</w:t>
      </w:r>
      <w:r>
        <w:rPr>
          <w:rFonts w:hint="eastAsia"/>
        </w:rPr>
        <w:t>如</w:t>
      </w:r>
      <w:r>
        <w:rPr>
          <w:rFonts w:ascii="Verdana" w:hAnsi="Verdana"/>
        </w:rPr>
        <w:t>：</w:t>
      </w:r>
      <w:r>
        <w:rPr>
          <w:rFonts w:hint="eastAsia"/>
        </w:rPr>
        <w:t>在包含模式处填上</w:t>
      </w:r>
      <w:r>
        <w:rPr>
          <w:rFonts w:ascii="Verdana" w:hAnsi="Verdana"/>
        </w:rPr>
        <w:t>“  .*\.jsp  ”  </w:t>
      </w:r>
      <w:r>
        <w:rPr>
          <w:rFonts w:ascii="Verdana" w:hAnsi="Verdana"/>
        </w:rPr>
        <w:t>，</w:t>
      </w:r>
      <w:r>
        <w:rPr>
          <w:rFonts w:hint="eastAsia"/>
        </w:rPr>
        <w:t>只在请求</w:t>
      </w:r>
      <w:r>
        <w:rPr>
          <w:rFonts w:ascii="Verdana" w:hAnsi="Verdana"/>
        </w:rPr>
        <w:t>jsp</w:t>
      </w:r>
      <w:r>
        <w:rPr>
          <w:rFonts w:hint="eastAsia"/>
        </w:rPr>
        <w:t>文件时录制脚本。（这里通常都是</w:t>
      </w:r>
      <w:r>
        <w:rPr>
          <w:rFonts w:hint="eastAsia"/>
        </w:rPr>
        <w:t xml:space="preserve">jsp html </w:t>
      </w:r>
      <w:r>
        <w:rPr>
          <w:rFonts w:hint="eastAsia"/>
        </w:rPr>
        <w:lastRenderedPageBreak/>
        <w:t>根据具体情况进行填写）</w:t>
      </w:r>
    </w:p>
    <w:p w:rsidR="00B67511" w:rsidRDefault="00B67511" w:rsidP="00B67511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 </w:t>
      </w:r>
      <w:r>
        <w:rPr>
          <w:rFonts w:hint="eastAsia"/>
        </w:rPr>
        <w:t>在排除模式处填上</w:t>
      </w:r>
      <w:r>
        <w:rPr>
          <w:rFonts w:hint="eastAsia"/>
        </w:rPr>
        <w:t>".*\.js "</w:t>
      </w:r>
      <w:r>
        <w:rPr>
          <w:rFonts w:hint="eastAsia"/>
        </w:rPr>
        <w:t>，在请求</w:t>
      </w:r>
      <w:r>
        <w:rPr>
          <w:rFonts w:hint="eastAsia"/>
        </w:rPr>
        <w:t>js</w:t>
      </w:r>
      <w:r>
        <w:rPr>
          <w:rFonts w:hint="eastAsia"/>
        </w:rPr>
        <w:t>文件时不录制脚本。（通常</w:t>
      </w:r>
      <w:r>
        <w:rPr>
          <w:rFonts w:ascii="Verdana" w:hAnsi="Verdana"/>
        </w:rPr>
        <w:t xml:space="preserve">js jpg png gif css php woff </w:t>
      </w:r>
      <w:r>
        <w:rPr>
          <w:rFonts w:ascii="Verdana" w:hAnsi="Verdana"/>
        </w:rPr>
        <w:t>这些类型文件都是不需要的</w:t>
      </w:r>
      <w:r>
        <w:rPr>
          <w:rFonts w:hint="eastAsia"/>
        </w:rPr>
        <w:t>）</w:t>
      </w:r>
    </w:p>
    <w:p w:rsidR="00B67511" w:rsidRDefault="00B67511" w:rsidP="00B67511">
      <w:pPr>
        <w:pStyle w:val="40"/>
        <w:spacing w:before="31" w:after="31"/>
        <w:rPr>
          <w:rFonts w:ascii="Verdana" w:hAnsi="Verdana"/>
        </w:rPr>
      </w:pPr>
      <w:r>
        <w:rPr>
          <w:rFonts w:hint="eastAsia"/>
        </w:rPr>
        <w:t> </w:t>
      </w:r>
      <w:r>
        <w:rPr>
          <w:rFonts w:hint="eastAsia"/>
        </w:rPr>
        <w:t>添加上这些时候，录制出来的脚本，就只有自己需要的部分，没有多余的累赘。</w:t>
      </w:r>
    </w:p>
    <w:p w:rsidR="00B67511" w:rsidRPr="00B67511" w:rsidRDefault="00451AC1" w:rsidP="00B67511">
      <w:pPr>
        <w:pStyle w:val="ab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191250" cy="3743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511" w:rsidRDefault="00B67511" w:rsidP="00D84BF9">
      <w:pPr>
        <w:pStyle w:val="5"/>
        <w:spacing w:before="31" w:after="31"/>
        <w:rPr>
          <w:rFonts w:ascii="Verdana" w:hAnsi="Verdana"/>
        </w:rPr>
      </w:pPr>
      <w:r>
        <w:rPr>
          <w:rFonts w:hint="eastAsia"/>
        </w:rPr>
        <w:t> </w:t>
      </w:r>
      <w:r w:rsidR="00D84BF9">
        <w:rPr>
          <w:rFonts w:hint="eastAsia"/>
        </w:rPr>
        <w:t>保存脚本</w:t>
      </w:r>
    </w:p>
    <w:p w:rsidR="00B67511" w:rsidRDefault="00D84BF9" w:rsidP="00D84BF9">
      <w:pPr>
        <w:pStyle w:val="1"/>
        <w:rPr>
          <w:rFonts w:hint="eastAsia"/>
        </w:rPr>
      </w:pPr>
      <w:r>
        <w:rPr>
          <w:rFonts w:hint="eastAsia"/>
          <w:lang w:eastAsia="zh-CN"/>
        </w:rPr>
        <w:t>注意事项</w:t>
      </w:r>
    </w:p>
    <w:p w:rsidR="00C56959" w:rsidRDefault="00C56959" w:rsidP="00C56959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中文乱码问题：</w:t>
      </w:r>
    </w:p>
    <w:p w:rsidR="00C56959" w:rsidRDefault="00C56959" w:rsidP="00C56959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</w:rPr>
        <w:t>Jmeter</w:t>
      </w:r>
      <w:r>
        <w:rPr>
          <w:rFonts w:hint="eastAsia"/>
        </w:rPr>
        <w:t>安装目录</w:t>
      </w:r>
      <w:r>
        <w:rPr>
          <w:rFonts w:hint="eastAsia"/>
        </w:rPr>
        <w:t>/bin/jmeter.properties</w:t>
      </w:r>
      <w:r>
        <w:rPr>
          <w:rFonts w:hint="eastAsia"/>
        </w:rPr>
        <w:t>中</w:t>
      </w:r>
      <w:r>
        <w:rPr>
          <w:rFonts w:hint="eastAsia"/>
        </w:rPr>
        <w:t>sampleresult.default.encoding</w:t>
      </w:r>
      <w:r>
        <w:rPr>
          <w:rFonts w:hint="eastAsia"/>
        </w:rPr>
        <w:t>默认为</w:t>
      </w:r>
      <w:r>
        <w:rPr>
          <w:rFonts w:hint="eastAsia"/>
        </w:rPr>
        <w:t>ISO-8859-1</w:t>
      </w:r>
      <w:r>
        <w:rPr>
          <w:rFonts w:hint="eastAsia"/>
        </w:rPr>
        <w:t>，将参数修改为</w:t>
      </w:r>
    </w:p>
    <w:p w:rsidR="00C56959" w:rsidRDefault="00C56959" w:rsidP="00C56959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</w:rPr>
        <w:t xml:space="preserve">sampleresult.default.encoding=utf-8 </w:t>
      </w:r>
      <w:r>
        <w:rPr>
          <w:rFonts w:hint="eastAsia"/>
        </w:rPr>
        <w:t>即可</w:t>
      </w:r>
    </w:p>
    <w:p w:rsidR="00C56959" w:rsidRDefault="00C56959" w:rsidP="00C56959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</w:rPr>
        <w:t>同时注意将注释符号</w:t>
      </w:r>
      <w:r>
        <w:rPr>
          <w:rFonts w:hint="eastAsia"/>
        </w:rPr>
        <w:t>#</w:t>
      </w:r>
      <w:r>
        <w:rPr>
          <w:rFonts w:hint="eastAsia"/>
        </w:rPr>
        <w:t>去掉，否则不会生效</w:t>
      </w:r>
    </w:p>
    <w:p w:rsidR="00C56959" w:rsidRDefault="00451AC1" w:rsidP="00C56959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>
            <wp:extent cx="5819775" cy="11811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959" w:rsidRDefault="00C56959" w:rsidP="00C56959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修改默认语言</w:t>
      </w:r>
    </w:p>
    <w:p w:rsidR="00C56959" w:rsidRDefault="00451AC1" w:rsidP="00C56959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>
            <wp:extent cx="61817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959" w:rsidRDefault="00A40EE6" w:rsidP="00C56959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对于录制脚本中的中文乱码，需要对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源码进行修改，即对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jar</w:t>
      </w:r>
      <w:r>
        <w:rPr>
          <w:rFonts w:hint="eastAsia"/>
          <w:lang w:eastAsia="zh-CN"/>
        </w:rPr>
        <w:t>包进行反编译</w:t>
      </w:r>
    </w:p>
    <w:p w:rsidR="004A333C" w:rsidRDefault="00B97002" w:rsidP="0083222A">
      <w:pPr>
        <w:pStyle w:val="1"/>
      </w:pPr>
      <w:r>
        <w:rPr>
          <w:rFonts w:hint="eastAsia"/>
        </w:rPr>
        <w:t>课后练习</w:t>
      </w:r>
    </w:p>
    <w:p w:rsidR="004A333C" w:rsidRDefault="00A40EE6" w:rsidP="000C6030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创建基本请求</w:t>
      </w:r>
    </w:p>
    <w:p w:rsidR="00855C44" w:rsidRDefault="00A40EE6" w:rsidP="000C6030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了解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基本元件</w:t>
      </w:r>
    </w:p>
    <w:p w:rsidR="00855C44" w:rsidRDefault="00A40EE6" w:rsidP="000C6030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了解</w:t>
      </w: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脚本录制</w:t>
      </w:r>
    </w:p>
    <w:p w:rsidR="004A333C" w:rsidRDefault="00B97002">
      <w:pPr>
        <w:pStyle w:val="1"/>
      </w:pPr>
      <w:r>
        <w:rPr>
          <w:rFonts w:hint="eastAsia"/>
        </w:rPr>
        <w:t>面试题</w:t>
      </w:r>
    </w:p>
    <w:p w:rsidR="004A333C" w:rsidRDefault="00A40EE6" w:rsidP="000C6030">
      <w:pPr>
        <w:pStyle w:val="5"/>
        <w:spacing w:before="31" w:after="31"/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能做什么测试</w:t>
      </w:r>
    </w:p>
    <w:p w:rsidR="00573390" w:rsidRDefault="00A40EE6" w:rsidP="00EE5012">
      <w:pPr>
        <w:pStyle w:val="5"/>
        <w:spacing w:before="31" w:after="31"/>
        <w:rPr>
          <w:rFonts w:hint="eastAsia"/>
        </w:rPr>
      </w:pPr>
      <w:r>
        <w:rPr>
          <w:rFonts w:hint="eastAsia"/>
          <w:lang w:eastAsia="zh-CN"/>
        </w:rPr>
        <w:t>jmeter</w:t>
      </w:r>
      <w:r>
        <w:rPr>
          <w:rFonts w:hint="eastAsia"/>
          <w:lang w:eastAsia="zh-CN"/>
        </w:rPr>
        <w:t>脚本录制</w:t>
      </w:r>
    </w:p>
    <w:p w:rsidR="00573390" w:rsidRDefault="00573390" w:rsidP="008042D2">
      <w:pPr>
        <w:pStyle w:val="1"/>
      </w:pPr>
      <w:r>
        <w:rPr>
          <w:rFonts w:hint="eastAsia"/>
        </w:rPr>
        <w:t>每日一练</w:t>
      </w:r>
    </w:p>
    <w:p w:rsidR="00573390" w:rsidRPr="00573390" w:rsidRDefault="00224BE8" w:rsidP="000C6030">
      <w:pPr>
        <w:pStyle w:val="40"/>
        <w:spacing w:before="31" w:after="31"/>
        <w:rPr>
          <w:rFonts w:hint="eastAsia"/>
          <w:lang w:eastAsia="zh-CN"/>
        </w:rPr>
      </w:pPr>
      <w:r>
        <w:rPr>
          <w:rFonts w:hint="eastAsia"/>
          <w:lang w:eastAsia="zh-CN"/>
        </w:rPr>
        <w:t>postman</w:t>
      </w:r>
      <w:r>
        <w:rPr>
          <w:rFonts w:hint="eastAsia"/>
          <w:lang w:eastAsia="zh-CN"/>
        </w:rPr>
        <w:t>接口脚本编写</w:t>
      </w:r>
    </w:p>
    <w:p w:rsidR="004A333C" w:rsidRDefault="00B97002">
      <w:pPr>
        <w:pStyle w:val="1"/>
      </w:pPr>
      <w:r>
        <w:rPr>
          <w:rFonts w:hint="eastAsia"/>
        </w:rPr>
        <w:t>扩展知识或课外阅读推荐（可选</w:t>
      </w:r>
      <w:r>
        <w:t>）</w:t>
      </w:r>
    </w:p>
    <w:p w:rsidR="004A333C" w:rsidRDefault="00B97002">
      <w:pPr>
        <w:pStyle w:val="2"/>
        <w:tabs>
          <w:tab w:val="clear" w:pos="425"/>
        </w:tabs>
        <w:ind w:right="210"/>
      </w:pPr>
      <w:r>
        <w:rPr>
          <w:rFonts w:hint="eastAsia"/>
        </w:rPr>
        <w:t>扩展知识</w:t>
      </w:r>
    </w:p>
    <w:p w:rsidR="004A333C" w:rsidRDefault="00B97002" w:rsidP="000C6030">
      <w:pPr>
        <w:pStyle w:val="40"/>
        <w:spacing w:before="31" w:after="31"/>
      </w:pPr>
      <w:r>
        <w:rPr>
          <w:rFonts w:hint="eastAsia"/>
        </w:rPr>
        <w:t>(</w:t>
      </w:r>
      <w:r>
        <w:rPr>
          <w:rFonts w:hint="eastAsia"/>
        </w:rPr>
        <w:t>根据时间来选择是否讲解</w:t>
      </w:r>
      <w:r>
        <w:rPr>
          <w:rFonts w:hint="eastAsia"/>
        </w:rPr>
        <w:t>)</w:t>
      </w:r>
    </w:p>
    <w:p w:rsidR="004A333C" w:rsidRDefault="00B97002">
      <w:pPr>
        <w:pStyle w:val="2"/>
        <w:tabs>
          <w:tab w:val="clear" w:pos="425"/>
        </w:tabs>
        <w:ind w:right="210"/>
      </w:pPr>
      <w:r>
        <w:rPr>
          <w:rFonts w:hint="eastAsia"/>
        </w:rPr>
        <w:t>课外阅读</w:t>
      </w:r>
    </w:p>
    <w:sectPr w:rsidR="004A333C" w:rsidSect="004C20C6">
      <w:headerReference w:type="default" r:id="rId46"/>
      <w:footerReference w:type="default" r:id="rId47"/>
      <w:pgSz w:w="11906" w:h="16838"/>
      <w:pgMar w:top="1701" w:right="1077" w:bottom="1417" w:left="107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73A" w:rsidRDefault="00EC573A">
      <w:r>
        <w:separator/>
      </w:r>
    </w:p>
  </w:endnote>
  <w:endnote w:type="continuationSeparator" w:id="0">
    <w:p w:rsidR="00EC573A" w:rsidRDefault="00EC5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2CF" w:rsidRDefault="00CE32CF">
    <w:pPr>
      <w:pStyle w:val="a9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成都市高新区府城大道西段399号天府新谷1号楼6F / 028-86261949</w:t>
    </w:r>
  </w:p>
  <w:p w:rsidR="00CE32CF" w:rsidRDefault="00CE32C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73A" w:rsidRDefault="00EC573A">
      <w:r>
        <w:separator/>
      </w:r>
    </w:p>
  </w:footnote>
  <w:footnote w:type="continuationSeparator" w:id="0">
    <w:p w:rsidR="00EC573A" w:rsidRDefault="00EC57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2CF" w:rsidRDefault="00451AC1">
    <w:pPr>
      <w:pStyle w:val="aa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 w:rsidRPr="009D3382">
      <w:rPr>
        <w:noProof/>
      </w:rPr>
      <w:drawing>
        <wp:inline distT="0" distB="0" distL="0" distR="0">
          <wp:extent cx="1219200" cy="400050"/>
          <wp:effectExtent l="0" t="0" r="0" b="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hyperlink r:id="rId2" w:history="1">
      <w:r w:rsidR="00CE32CF">
        <w:rPr>
          <w:rStyle w:val="af"/>
          <w:rFonts w:hint="eastAsia"/>
        </w:rPr>
        <w:t>www.itsource.cn</w:t>
      </w:r>
    </w:hyperlink>
    <w:r w:rsidR="00CE32CF">
      <w:rPr>
        <w:rFonts w:hint="eastAsia"/>
      </w:rPr>
      <w:t xml:space="preserve">                                             </w:t>
    </w:r>
    <w:r w:rsidR="00CE32CF"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3"/>
    <w:multiLevelType w:val="multilevel"/>
    <w:tmpl w:val="00000013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pStyle w:val="5"/>
      <w:lvlText w:val="%4."/>
      <w:lvlJc w:val="left"/>
      <w:pPr>
        <w:tabs>
          <w:tab w:val="left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0BA915DF"/>
    <w:multiLevelType w:val="multilevel"/>
    <w:tmpl w:val="646A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A7285F"/>
    <w:multiLevelType w:val="multilevel"/>
    <w:tmpl w:val="F4949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1533C8"/>
    <w:multiLevelType w:val="multilevel"/>
    <w:tmpl w:val="7FB6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FE4BED"/>
    <w:multiLevelType w:val="multilevel"/>
    <w:tmpl w:val="1EA6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3F0DB0"/>
    <w:multiLevelType w:val="multilevel"/>
    <w:tmpl w:val="732E2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9037F5"/>
    <w:multiLevelType w:val="multilevel"/>
    <w:tmpl w:val="EB245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A516C0"/>
    <w:multiLevelType w:val="singleLevel"/>
    <w:tmpl w:val="58A516C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DEC6D84"/>
    <w:multiLevelType w:val="multilevel"/>
    <w:tmpl w:val="26A4B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540459"/>
    <w:multiLevelType w:val="hybridMultilevel"/>
    <w:tmpl w:val="0C903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55A75EA"/>
    <w:multiLevelType w:val="multilevel"/>
    <w:tmpl w:val="CCFED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1E5575"/>
    <w:multiLevelType w:val="multilevel"/>
    <w:tmpl w:val="717E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EA061B"/>
    <w:multiLevelType w:val="hybridMultilevel"/>
    <w:tmpl w:val="025824E0"/>
    <w:lvl w:ilvl="0" w:tplc="BF104EC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9FB113E"/>
    <w:multiLevelType w:val="multilevel"/>
    <w:tmpl w:val="4C7A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9B7A22"/>
    <w:multiLevelType w:val="multilevel"/>
    <w:tmpl w:val="85602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891121D"/>
    <w:multiLevelType w:val="multilevel"/>
    <w:tmpl w:val="439A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582403"/>
    <w:multiLevelType w:val="multilevel"/>
    <w:tmpl w:val="5BB6D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9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8"/>
  </w:num>
  <w:num w:numId="25">
    <w:abstractNumId w:val="6"/>
  </w:num>
  <w:num w:numId="26">
    <w:abstractNumId w:val="10"/>
  </w:num>
  <w:num w:numId="27">
    <w:abstractNumId w:val="15"/>
  </w:num>
  <w:num w:numId="28">
    <w:abstractNumId w:val="16"/>
  </w:num>
  <w:num w:numId="29">
    <w:abstractNumId w:val="11"/>
  </w:num>
  <w:num w:numId="30">
    <w:abstractNumId w:val="2"/>
  </w:num>
  <w:num w:numId="31">
    <w:abstractNumId w:val="1"/>
  </w:num>
  <w:num w:numId="32">
    <w:abstractNumId w:val="14"/>
  </w:num>
  <w:num w:numId="33">
    <w:abstractNumId w:val="3"/>
  </w:num>
  <w:num w:numId="34">
    <w:abstractNumId w:val="5"/>
  </w:num>
  <w:num w:numId="35">
    <w:abstractNumId w:val="12"/>
  </w:num>
  <w:num w:numId="36">
    <w:abstractNumId w:val="13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A6"/>
    <w:rsid w:val="0000021C"/>
    <w:rsid w:val="00004AC4"/>
    <w:rsid w:val="000169CD"/>
    <w:rsid w:val="00025EDE"/>
    <w:rsid w:val="00027D55"/>
    <w:rsid w:val="00033CD6"/>
    <w:rsid w:val="00037795"/>
    <w:rsid w:val="00043200"/>
    <w:rsid w:val="00044F00"/>
    <w:rsid w:val="000500A1"/>
    <w:rsid w:val="00051413"/>
    <w:rsid w:val="00054B88"/>
    <w:rsid w:val="00057B3A"/>
    <w:rsid w:val="000618D3"/>
    <w:rsid w:val="00065AD4"/>
    <w:rsid w:val="00065EB6"/>
    <w:rsid w:val="00070D51"/>
    <w:rsid w:val="000800C2"/>
    <w:rsid w:val="00082FC1"/>
    <w:rsid w:val="000856E0"/>
    <w:rsid w:val="00087ED2"/>
    <w:rsid w:val="00092DDB"/>
    <w:rsid w:val="000C1669"/>
    <w:rsid w:val="000C6030"/>
    <w:rsid w:val="000D0843"/>
    <w:rsid w:val="000D10AB"/>
    <w:rsid w:val="000D18DF"/>
    <w:rsid w:val="000F0844"/>
    <w:rsid w:val="000F49A4"/>
    <w:rsid w:val="000F4B63"/>
    <w:rsid w:val="000F5591"/>
    <w:rsid w:val="000F5FC2"/>
    <w:rsid w:val="001007F2"/>
    <w:rsid w:val="00100CE2"/>
    <w:rsid w:val="0010136E"/>
    <w:rsid w:val="00114F5F"/>
    <w:rsid w:val="0011773E"/>
    <w:rsid w:val="001217A5"/>
    <w:rsid w:val="001223B3"/>
    <w:rsid w:val="00126C5B"/>
    <w:rsid w:val="00133F67"/>
    <w:rsid w:val="0014154C"/>
    <w:rsid w:val="0014366B"/>
    <w:rsid w:val="00147744"/>
    <w:rsid w:val="001510E1"/>
    <w:rsid w:val="001616EB"/>
    <w:rsid w:val="00161D58"/>
    <w:rsid w:val="001622BA"/>
    <w:rsid w:val="00172A27"/>
    <w:rsid w:val="00172AD7"/>
    <w:rsid w:val="0017661A"/>
    <w:rsid w:val="00177EAC"/>
    <w:rsid w:val="00185766"/>
    <w:rsid w:val="00194B54"/>
    <w:rsid w:val="0019535C"/>
    <w:rsid w:val="001A0727"/>
    <w:rsid w:val="001A0769"/>
    <w:rsid w:val="001A6685"/>
    <w:rsid w:val="001A7D1D"/>
    <w:rsid w:val="001B7B94"/>
    <w:rsid w:val="001C54B8"/>
    <w:rsid w:val="001E173E"/>
    <w:rsid w:val="001E1F53"/>
    <w:rsid w:val="001E4E9E"/>
    <w:rsid w:val="001E58AB"/>
    <w:rsid w:val="001E7920"/>
    <w:rsid w:val="00200B7D"/>
    <w:rsid w:val="002062C5"/>
    <w:rsid w:val="002142C2"/>
    <w:rsid w:val="002157AB"/>
    <w:rsid w:val="002176F6"/>
    <w:rsid w:val="00224BE8"/>
    <w:rsid w:val="00230642"/>
    <w:rsid w:val="00230EE0"/>
    <w:rsid w:val="002338E4"/>
    <w:rsid w:val="00240E2D"/>
    <w:rsid w:val="00241B02"/>
    <w:rsid w:val="00243851"/>
    <w:rsid w:val="00250ECB"/>
    <w:rsid w:val="00251ADC"/>
    <w:rsid w:val="002531E9"/>
    <w:rsid w:val="00253B73"/>
    <w:rsid w:val="00254414"/>
    <w:rsid w:val="0027373D"/>
    <w:rsid w:val="00274942"/>
    <w:rsid w:val="0027568B"/>
    <w:rsid w:val="002764C0"/>
    <w:rsid w:val="00286965"/>
    <w:rsid w:val="0028764B"/>
    <w:rsid w:val="002916C7"/>
    <w:rsid w:val="002B64E1"/>
    <w:rsid w:val="002C3C8A"/>
    <w:rsid w:val="002C3E83"/>
    <w:rsid w:val="002E7C3A"/>
    <w:rsid w:val="00306E07"/>
    <w:rsid w:val="00321D5F"/>
    <w:rsid w:val="00323E4E"/>
    <w:rsid w:val="0033097B"/>
    <w:rsid w:val="00342BA3"/>
    <w:rsid w:val="003438D5"/>
    <w:rsid w:val="003508E2"/>
    <w:rsid w:val="00351CF2"/>
    <w:rsid w:val="003536C4"/>
    <w:rsid w:val="00361E5B"/>
    <w:rsid w:val="00371C65"/>
    <w:rsid w:val="00377148"/>
    <w:rsid w:val="00377E79"/>
    <w:rsid w:val="00391430"/>
    <w:rsid w:val="003919CD"/>
    <w:rsid w:val="00391D4D"/>
    <w:rsid w:val="003B3E27"/>
    <w:rsid w:val="003B7630"/>
    <w:rsid w:val="003C4DD6"/>
    <w:rsid w:val="003D0171"/>
    <w:rsid w:val="003D067E"/>
    <w:rsid w:val="003D1C1F"/>
    <w:rsid w:val="003D48AA"/>
    <w:rsid w:val="003E192A"/>
    <w:rsid w:val="003F1CE2"/>
    <w:rsid w:val="003F654B"/>
    <w:rsid w:val="00410E3B"/>
    <w:rsid w:val="00413B40"/>
    <w:rsid w:val="00414A1C"/>
    <w:rsid w:val="00414BDC"/>
    <w:rsid w:val="00417491"/>
    <w:rsid w:val="004257E6"/>
    <w:rsid w:val="00435381"/>
    <w:rsid w:val="00445426"/>
    <w:rsid w:val="0045116C"/>
    <w:rsid w:val="00451696"/>
    <w:rsid w:val="00451AC1"/>
    <w:rsid w:val="00456A84"/>
    <w:rsid w:val="00460168"/>
    <w:rsid w:val="00460B89"/>
    <w:rsid w:val="004613F3"/>
    <w:rsid w:val="00463C64"/>
    <w:rsid w:val="004768C0"/>
    <w:rsid w:val="00480EDB"/>
    <w:rsid w:val="0049547E"/>
    <w:rsid w:val="004A333C"/>
    <w:rsid w:val="004A72A7"/>
    <w:rsid w:val="004B1E40"/>
    <w:rsid w:val="004C20C6"/>
    <w:rsid w:val="004C7DEC"/>
    <w:rsid w:val="004D0C1F"/>
    <w:rsid w:val="004E63DD"/>
    <w:rsid w:val="004F0DA8"/>
    <w:rsid w:val="004F0FF4"/>
    <w:rsid w:val="004F1842"/>
    <w:rsid w:val="004F6349"/>
    <w:rsid w:val="0050191B"/>
    <w:rsid w:val="005029D9"/>
    <w:rsid w:val="005046C2"/>
    <w:rsid w:val="00504E01"/>
    <w:rsid w:val="0052415D"/>
    <w:rsid w:val="00525CB1"/>
    <w:rsid w:val="00526218"/>
    <w:rsid w:val="00537CDD"/>
    <w:rsid w:val="0054518B"/>
    <w:rsid w:val="00552B16"/>
    <w:rsid w:val="0055486B"/>
    <w:rsid w:val="00560669"/>
    <w:rsid w:val="00560DE5"/>
    <w:rsid w:val="00564F91"/>
    <w:rsid w:val="00573390"/>
    <w:rsid w:val="005749EC"/>
    <w:rsid w:val="00574C98"/>
    <w:rsid w:val="0057608E"/>
    <w:rsid w:val="005844BA"/>
    <w:rsid w:val="00590C29"/>
    <w:rsid w:val="00593AE6"/>
    <w:rsid w:val="00595BC1"/>
    <w:rsid w:val="00596D72"/>
    <w:rsid w:val="005A7B99"/>
    <w:rsid w:val="005B0D1C"/>
    <w:rsid w:val="005B2A9B"/>
    <w:rsid w:val="005B3BE4"/>
    <w:rsid w:val="005B7AA2"/>
    <w:rsid w:val="005B7AF2"/>
    <w:rsid w:val="005C12D9"/>
    <w:rsid w:val="005C4362"/>
    <w:rsid w:val="005C47F6"/>
    <w:rsid w:val="005D478B"/>
    <w:rsid w:val="005D5D93"/>
    <w:rsid w:val="005D5E59"/>
    <w:rsid w:val="005D6D6D"/>
    <w:rsid w:val="005E6579"/>
    <w:rsid w:val="005F153B"/>
    <w:rsid w:val="005F2298"/>
    <w:rsid w:val="005F57E1"/>
    <w:rsid w:val="005F7EFF"/>
    <w:rsid w:val="00607CB3"/>
    <w:rsid w:val="00612F74"/>
    <w:rsid w:val="006248E2"/>
    <w:rsid w:val="00626AD2"/>
    <w:rsid w:val="00627CDA"/>
    <w:rsid w:val="00630EB6"/>
    <w:rsid w:val="006314BE"/>
    <w:rsid w:val="00631768"/>
    <w:rsid w:val="00632FAA"/>
    <w:rsid w:val="00642812"/>
    <w:rsid w:val="00646383"/>
    <w:rsid w:val="0065042E"/>
    <w:rsid w:val="00650C53"/>
    <w:rsid w:val="006553EC"/>
    <w:rsid w:val="00663220"/>
    <w:rsid w:val="006633A6"/>
    <w:rsid w:val="00672A6A"/>
    <w:rsid w:val="0067378A"/>
    <w:rsid w:val="00675C46"/>
    <w:rsid w:val="00680E77"/>
    <w:rsid w:val="00690831"/>
    <w:rsid w:val="006944A8"/>
    <w:rsid w:val="006A0FAC"/>
    <w:rsid w:val="006A1690"/>
    <w:rsid w:val="006A39C3"/>
    <w:rsid w:val="006B0A74"/>
    <w:rsid w:val="006B3F98"/>
    <w:rsid w:val="006C1C5E"/>
    <w:rsid w:val="006C607A"/>
    <w:rsid w:val="006C6B52"/>
    <w:rsid w:val="006C75E0"/>
    <w:rsid w:val="006D2E5B"/>
    <w:rsid w:val="006D3C97"/>
    <w:rsid w:val="006E4845"/>
    <w:rsid w:val="006E79BB"/>
    <w:rsid w:val="006F56C5"/>
    <w:rsid w:val="0070047A"/>
    <w:rsid w:val="00701FA7"/>
    <w:rsid w:val="00716CC0"/>
    <w:rsid w:val="00717A65"/>
    <w:rsid w:val="00725886"/>
    <w:rsid w:val="00726659"/>
    <w:rsid w:val="00727D63"/>
    <w:rsid w:val="00730C9C"/>
    <w:rsid w:val="00737F59"/>
    <w:rsid w:val="00741924"/>
    <w:rsid w:val="0075131D"/>
    <w:rsid w:val="00751C91"/>
    <w:rsid w:val="00753C2C"/>
    <w:rsid w:val="007612BB"/>
    <w:rsid w:val="00766903"/>
    <w:rsid w:val="007717C9"/>
    <w:rsid w:val="00772682"/>
    <w:rsid w:val="00772E48"/>
    <w:rsid w:val="00774312"/>
    <w:rsid w:val="007829B8"/>
    <w:rsid w:val="00792AD7"/>
    <w:rsid w:val="00792D31"/>
    <w:rsid w:val="007A0B16"/>
    <w:rsid w:val="007B1140"/>
    <w:rsid w:val="007B15BF"/>
    <w:rsid w:val="007B16D6"/>
    <w:rsid w:val="007B52C2"/>
    <w:rsid w:val="007C1057"/>
    <w:rsid w:val="007C12DD"/>
    <w:rsid w:val="007C4482"/>
    <w:rsid w:val="007C52D0"/>
    <w:rsid w:val="007C70C7"/>
    <w:rsid w:val="007D3340"/>
    <w:rsid w:val="007D51E1"/>
    <w:rsid w:val="007F1459"/>
    <w:rsid w:val="007F5AD6"/>
    <w:rsid w:val="007F5C33"/>
    <w:rsid w:val="007F7B52"/>
    <w:rsid w:val="008002D3"/>
    <w:rsid w:val="008042D2"/>
    <w:rsid w:val="00805E21"/>
    <w:rsid w:val="00807E12"/>
    <w:rsid w:val="008114B3"/>
    <w:rsid w:val="0081451C"/>
    <w:rsid w:val="00814CC5"/>
    <w:rsid w:val="008156BB"/>
    <w:rsid w:val="00815CE3"/>
    <w:rsid w:val="00817623"/>
    <w:rsid w:val="00820C54"/>
    <w:rsid w:val="0083222A"/>
    <w:rsid w:val="00842106"/>
    <w:rsid w:val="008458C1"/>
    <w:rsid w:val="00846289"/>
    <w:rsid w:val="00855C44"/>
    <w:rsid w:val="008560B4"/>
    <w:rsid w:val="008626EC"/>
    <w:rsid w:val="008728E7"/>
    <w:rsid w:val="008744E6"/>
    <w:rsid w:val="00893BFA"/>
    <w:rsid w:val="00897760"/>
    <w:rsid w:val="008A294E"/>
    <w:rsid w:val="008A63C2"/>
    <w:rsid w:val="008A703B"/>
    <w:rsid w:val="008B2073"/>
    <w:rsid w:val="008B549B"/>
    <w:rsid w:val="008D2DFF"/>
    <w:rsid w:val="008E702C"/>
    <w:rsid w:val="008F5572"/>
    <w:rsid w:val="009029AF"/>
    <w:rsid w:val="00904176"/>
    <w:rsid w:val="0091276E"/>
    <w:rsid w:val="00912D47"/>
    <w:rsid w:val="0092225F"/>
    <w:rsid w:val="00923137"/>
    <w:rsid w:val="009429A8"/>
    <w:rsid w:val="00951316"/>
    <w:rsid w:val="009549AC"/>
    <w:rsid w:val="00957E76"/>
    <w:rsid w:val="00961694"/>
    <w:rsid w:val="00964AEE"/>
    <w:rsid w:val="009778D7"/>
    <w:rsid w:val="00981F40"/>
    <w:rsid w:val="009952D1"/>
    <w:rsid w:val="00996076"/>
    <w:rsid w:val="009A036C"/>
    <w:rsid w:val="009A6648"/>
    <w:rsid w:val="009A6F26"/>
    <w:rsid w:val="009C2B11"/>
    <w:rsid w:val="009C5074"/>
    <w:rsid w:val="009C71E4"/>
    <w:rsid w:val="009C7E15"/>
    <w:rsid w:val="009C7F0B"/>
    <w:rsid w:val="009D1360"/>
    <w:rsid w:val="009D47F4"/>
    <w:rsid w:val="009E2094"/>
    <w:rsid w:val="009E5D49"/>
    <w:rsid w:val="009F11C2"/>
    <w:rsid w:val="009F3024"/>
    <w:rsid w:val="009F7542"/>
    <w:rsid w:val="00A00B96"/>
    <w:rsid w:val="00A01C73"/>
    <w:rsid w:val="00A032D5"/>
    <w:rsid w:val="00A057C2"/>
    <w:rsid w:val="00A05E29"/>
    <w:rsid w:val="00A10A95"/>
    <w:rsid w:val="00A200CC"/>
    <w:rsid w:val="00A20AE4"/>
    <w:rsid w:val="00A21E8A"/>
    <w:rsid w:val="00A25FD5"/>
    <w:rsid w:val="00A26980"/>
    <w:rsid w:val="00A2701E"/>
    <w:rsid w:val="00A37DEA"/>
    <w:rsid w:val="00A40EE6"/>
    <w:rsid w:val="00A426AD"/>
    <w:rsid w:val="00A4479D"/>
    <w:rsid w:val="00A54037"/>
    <w:rsid w:val="00A5648D"/>
    <w:rsid w:val="00A62CF3"/>
    <w:rsid w:val="00A7499F"/>
    <w:rsid w:val="00A84A02"/>
    <w:rsid w:val="00A90306"/>
    <w:rsid w:val="00A90ECC"/>
    <w:rsid w:val="00A93158"/>
    <w:rsid w:val="00A95130"/>
    <w:rsid w:val="00A963B3"/>
    <w:rsid w:val="00AA0320"/>
    <w:rsid w:val="00AA1270"/>
    <w:rsid w:val="00AA1C77"/>
    <w:rsid w:val="00AA334A"/>
    <w:rsid w:val="00AB021F"/>
    <w:rsid w:val="00AB797F"/>
    <w:rsid w:val="00AC0213"/>
    <w:rsid w:val="00AC237E"/>
    <w:rsid w:val="00AC33EB"/>
    <w:rsid w:val="00AC3ACC"/>
    <w:rsid w:val="00AC695B"/>
    <w:rsid w:val="00AC7AE2"/>
    <w:rsid w:val="00AD146A"/>
    <w:rsid w:val="00AE36AD"/>
    <w:rsid w:val="00AE39F4"/>
    <w:rsid w:val="00AE5206"/>
    <w:rsid w:val="00AF05F0"/>
    <w:rsid w:val="00AF2856"/>
    <w:rsid w:val="00B0484D"/>
    <w:rsid w:val="00B10D5E"/>
    <w:rsid w:val="00B1208B"/>
    <w:rsid w:val="00B1533C"/>
    <w:rsid w:val="00B20BB9"/>
    <w:rsid w:val="00B2711E"/>
    <w:rsid w:val="00B32AC9"/>
    <w:rsid w:val="00B33864"/>
    <w:rsid w:val="00B35094"/>
    <w:rsid w:val="00B3531C"/>
    <w:rsid w:val="00B40A71"/>
    <w:rsid w:val="00B52380"/>
    <w:rsid w:val="00B527BD"/>
    <w:rsid w:val="00B548CF"/>
    <w:rsid w:val="00B65BE4"/>
    <w:rsid w:val="00B67511"/>
    <w:rsid w:val="00B7254E"/>
    <w:rsid w:val="00B747C2"/>
    <w:rsid w:val="00B82803"/>
    <w:rsid w:val="00B86671"/>
    <w:rsid w:val="00B903B9"/>
    <w:rsid w:val="00B92C10"/>
    <w:rsid w:val="00B97002"/>
    <w:rsid w:val="00BC2D72"/>
    <w:rsid w:val="00BD00E7"/>
    <w:rsid w:val="00BD3A99"/>
    <w:rsid w:val="00BE04DA"/>
    <w:rsid w:val="00BE2DFB"/>
    <w:rsid w:val="00BE3891"/>
    <w:rsid w:val="00BE57EC"/>
    <w:rsid w:val="00BF0E86"/>
    <w:rsid w:val="00BF4DCF"/>
    <w:rsid w:val="00C027AF"/>
    <w:rsid w:val="00C0600B"/>
    <w:rsid w:val="00C14687"/>
    <w:rsid w:val="00C20A18"/>
    <w:rsid w:val="00C3411B"/>
    <w:rsid w:val="00C34E3C"/>
    <w:rsid w:val="00C357B0"/>
    <w:rsid w:val="00C43675"/>
    <w:rsid w:val="00C47CFA"/>
    <w:rsid w:val="00C47E94"/>
    <w:rsid w:val="00C56959"/>
    <w:rsid w:val="00C57884"/>
    <w:rsid w:val="00C62E22"/>
    <w:rsid w:val="00C64322"/>
    <w:rsid w:val="00C933DF"/>
    <w:rsid w:val="00CA1930"/>
    <w:rsid w:val="00CA6AA6"/>
    <w:rsid w:val="00CC2284"/>
    <w:rsid w:val="00CC7727"/>
    <w:rsid w:val="00CD46D9"/>
    <w:rsid w:val="00CE32CF"/>
    <w:rsid w:val="00CE528B"/>
    <w:rsid w:val="00CE58B4"/>
    <w:rsid w:val="00CF1CF8"/>
    <w:rsid w:val="00CF2AE1"/>
    <w:rsid w:val="00CF4F79"/>
    <w:rsid w:val="00D02EC8"/>
    <w:rsid w:val="00D04615"/>
    <w:rsid w:val="00D04655"/>
    <w:rsid w:val="00D057C9"/>
    <w:rsid w:val="00D12C2F"/>
    <w:rsid w:val="00D15AA1"/>
    <w:rsid w:val="00D21CD8"/>
    <w:rsid w:val="00D25CA0"/>
    <w:rsid w:val="00D321C5"/>
    <w:rsid w:val="00D37134"/>
    <w:rsid w:val="00D41167"/>
    <w:rsid w:val="00D4145D"/>
    <w:rsid w:val="00D44847"/>
    <w:rsid w:val="00D550F9"/>
    <w:rsid w:val="00D63BD1"/>
    <w:rsid w:val="00D653C8"/>
    <w:rsid w:val="00D65EE9"/>
    <w:rsid w:val="00D671B5"/>
    <w:rsid w:val="00D70462"/>
    <w:rsid w:val="00D76837"/>
    <w:rsid w:val="00D84BF9"/>
    <w:rsid w:val="00D8500D"/>
    <w:rsid w:val="00D85A12"/>
    <w:rsid w:val="00D863CE"/>
    <w:rsid w:val="00D95790"/>
    <w:rsid w:val="00DA201B"/>
    <w:rsid w:val="00DA6889"/>
    <w:rsid w:val="00DB2664"/>
    <w:rsid w:val="00DB7023"/>
    <w:rsid w:val="00DD03D8"/>
    <w:rsid w:val="00DE5B9F"/>
    <w:rsid w:val="00DE7731"/>
    <w:rsid w:val="00DF087A"/>
    <w:rsid w:val="00E014CA"/>
    <w:rsid w:val="00E101E0"/>
    <w:rsid w:val="00E139F2"/>
    <w:rsid w:val="00E15EE9"/>
    <w:rsid w:val="00E204FC"/>
    <w:rsid w:val="00E22B43"/>
    <w:rsid w:val="00E3077B"/>
    <w:rsid w:val="00E351BC"/>
    <w:rsid w:val="00E36BC6"/>
    <w:rsid w:val="00E463A4"/>
    <w:rsid w:val="00E47A0E"/>
    <w:rsid w:val="00E518C6"/>
    <w:rsid w:val="00E53D9F"/>
    <w:rsid w:val="00E56696"/>
    <w:rsid w:val="00E60BA7"/>
    <w:rsid w:val="00E61FEF"/>
    <w:rsid w:val="00E64C33"/>
    <w:rsid w:val="00E65005"/>
    <w:rsid w:val="00E65A14"/>
    <w:rsid w:val="00E66AB6"/>
    <w:rsid w:val="00E77650"/>
    <w:rsid w:val="00E80FB9"/>
    <w:rsid w:val="00E818CA"/>
    <w:rsid w:val="00E94B94"/>
    <w:rsid w:val="00EB03F0"/>
    <w:rsid w:val="00EB0BAD"/>
    <w:rsid w:val="00EB0CAC"/>
    <w:rsid w:val="00EB208E"/>
    <w:rsid w:val="00EB352E"/>
    <w:rsid w:val="00EB45DE"/>
    <w:rsid w:val="00EC1AC3"/>
    <w:rsid w:val="00EC573A"/>
    <w:rsid w:val="00EE34EA"/>
    <w:rsid w:val="00EE5012"/>
    <w:rsid w:val="00EE6E7D"/>
    <w:rsid w:val="00EE749B"/>
    <w:rsid w:val="00EF1A25"/>
    <w:rsid w:val="00EF3053"/>
    <w:rsid w:val="00EF685F"/>
    <w:rsid w:val="00F00A65"/>
    <w:rsid w:val="00F00F52"/>
    <w:rsid w:val="00F013B8"/>
    <w:rsid w:val="00F0393E"/>
    <w:rsid w:val="00F03942"/>
    <w:rsid w:val="00F15B42"/>
    <w:rsid w:val="00F16660"/>
    <w:rsid w:val="00F23EE7"/>
    <w:rsid w:val="00F25088"/>
    <w:rsid w:val="00F263C4"/>
    <w:rsid w:val="00F274AC"/>
    <w:rsid w:val="00F35385"/>
    <w:rsid w:val="00F40A7A"/>
    <w:rsid w:val="00F4109D"/>
    <w:rsid w:val="00F425ED"/>
    <w:rsid w:val="00F44938"/>
    <w:rsid w:val="00F550EC"/>
    <w:rsid w:val="00F55E55"/>
    <w:rsid w:val="00F563B4"/>
    <w:rsid w:val="00F65590"/>
    <w:rsid w:val="00F6602B"/>
    <w:rsid w:val="00F75359"/>
    <w:rsid w:val="00F910AF"/>
    <w:rsid w:val="00F94489"/>
    <w:rsid w:val="00FA0374"/>
    <w:rsid w:val="00FB2614"/>
    <w:rsid w:val="00FB6017"/>
    <w:rsid w:val="00FB6154"/>
    <w:rsid w:val="00FB74EF"/>
    <w:rsid w:val="00FC107C"/>
    <w:rsid w:val="00FC2A0F"/>
    <w:rsid w:val="00FC2BB6"/>
    <w:rsid w:val="00FC2F09"/>
    <w:rsid w:val="00FC52C8"/>
    <w:rsid w:val="00FD5999"/>
    <w:rsid w:val="00FD5B31"/>
    <w:rsid w:val="00FE392E"/>
    <w:rsid w:val="00FE708C"/>
    <w:rsid w:val="00FF064A"/>
    <w:rsid w:val="00FF71F3"/>
    <w:rsid w:val="019E193F"/>
    <w:rsid w:val="01E2129D"/>
    <w:rsid w:val="02193365"/>
    <w:rsid w:val="02A51EF4"/>
    <w:rsid w:val="03C579C5"/>
    <w:rsid w:val="04244183"/>
    <w:rsid w:val="08034D7D"/>
    <w:rsid w:val="08B11968"/>
    <w:rsid w:val="0B365CE9"/>
    <w:rsid w:val="0D911CDA"/>
    <w:rsid w:val="0EEA29F5"/>
    <w:rsid w:val="16376012"/>
    <w:rsid w:val="16B34E63"/>
    <w:rsid w:val="17C518D8"/>
    <w:rsid w:val="185F4B85"/>
    <w:rsid w:val="188A745C"/>
    <w:rsid w:val="190F5A72"/>
    <w:rsid w:val="1C0B6DB8"/>
    <w:rsid w:val="1CCB637F"/>
    <w:rsid w:val="20452EB9"/>
    <w:rsid w:val="20F53F02"/>
    <w:rsid w:val="21B800FA"/>
    <w:rsid w:val="282473B9"/>
    <w:rsid w:val="2868792B"/>
    <w:rsid w:val="2C2A75E8"/>
    <w:rsid w:val="2D1110EA"/>
    <w:rsid w:val="2DC93B4A"/>
    <w:rsid w:val="2E702641"/>
    <w:rsid w:val="2FB021C1"/>
    <w:rsid w:val="34A1415D"/>
    <w:rsid w:val="365078AC"/>
    <w:rsid w:val="394D30FF"/>
    <w:rsid w:val="3BBC1552"/>
    <w:rsid w:val="3BC04032"/>
    <w:rsid w:val="3C007F9D"/>
    <w:rsid w:val="3C5B0CB4"/>
    <w:rsid w:val="3D8D2730"/>
    <w:rsid w:val="3E487DFE"/>
    <w:rsid w:val="3E604D21"/>
    <w:rsid w:val="40825A80"/>
    <w:rsid w:val="40F46F17"/>
    <w:rsid w:val="44A63514"/>
    <w:rsid w:val="44D8475C"/>
    <w:rsid w:val="46300437"/>
    <w:rsid w:val="4B6B7B41"/>
    <w:rsid w:val="502E14EF"/>
    <w:rsid w:val="532F0A3E"/>
    <w:rsid w:val="598B5CB8"/>
    <w:rsid w:val="5B466B83"/>
    <w:rsid w:val="62C51094"/>
    <w:rsid w:val="65094FA5"/>
    <w:rsid w:val="678479A2"/>
    <w:rsid w:val="6A3F00E6"/>
    <w:rsid w:val="6B476B5E"/>
    <w:rsid w:val="6C197AEB"/>
    <w:rsid w:val="6C3A1028"/>
    <w:rsid w:val="6DDE7180"/>
    <w:rsid w:val="6F123ACD"/>
    <w:rsid w:val="73A334F9"/>
    <w:rsid w:val="78047F5D"/>
    <w:rsid w:val="789A35BD"/>
    <w:rsid w:val="789B02E3"/>
    <w:rsid w:val="79B9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D7BC57-B1A4-416D-B2AC-5A07CAD0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20C6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Char"/>
    <w:uiPriority w:val="99"/>
    <w:qFormat/>
    <w:rsid w:val="004C20C6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0">
    <w:name w:val="heading 2"/>
    <w:basedOn w:val="a"/>
    <w:next w:val="a"/>
    <w:link w:val="2Char"/>
    <w:uiPriority w:val="99"/>
    <w:qFormat/>
    <w:rsid w:val="004C20C6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0">
    <w:name w:val="heading 3"/>
    <w:basedOn w:val="a"/>
    <w:next w:val="a"/>
    <w:link w:val="3Char"/>
    <w:uiPriority w:val="99"/>
    <w:qFormat/>
    <w:rsid w:val="004C20C6"/>
    <w:pPr>
      <w:keepNext/>
      <w:keepLines/>
      <w:spacing w:before="260" w:after="260" w:line="415" w:lineRule="auto"/>
      <w:outlineLvl w:val="2"/>
    </w:pPr>
    <w:rPr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uiPriority w:val="99"/>
    <w:qFormat/>
    <w:rsid w:val="004C20C6"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rsid w:val="004C20C6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sid w:val="004C20C6"/>
    <w:rPr>
      <w:b/>
      <w:bCs/>
    </w:rPr>
  </w:style>
  <w:style w:type="paragraph" w:styleId="a4">
    <w:name w:val="annotation text"/>
    <w:basedOn w:val="a"/>
    <w:qFormat/>
    <w:rsid w:val="004C20C6"/>
    <w:pPr>
      <w:jc w:val="left"/>
    </w:pPr>
  </w:style>
  <w:style w:type="paragraph" w:styleId="a5">
    <w:name w:val="Document Map"/>
    <w:basedOn w:val="a"/>
    <w:qFormat/>
    <w:rsid w:val="004C20C6"/>
    <w:pPr>
      <w:shd w:val="clear" w:color="auto" w:fill="000080"/>
    </w:pPr>
  </w:style>
  <w:style w:type="paragraph" w:styleId="a6">
    <w:name w:val="Block Text"/>
    <w:basedOn w:val="a"/>
    <w:qFormat/>
    <w:rsid w:val="004C20C6"/>
    <w:pPr>
      <w:spacing w:after="120"/>
      <w:ind w:leftChars="700" w:left="1440" w:rightChars="700" w:right="1440"/>
    </w:pPr>
  </w:style>
  <w:style w:type="paragraph" w:styleId="31">
    <w:name w:val="toc 3"/>
    <w:basedOn w:val="a"/>
    <w:next w:val="a"/>
    <w:qFormat/>
    <w:rsid w:val="004C20C6"/>
    <w:pPr>
      <w:ind w:leftChars="400" w:left="840"/>
    </w:pPr>
  </w:style>
  <w:style w:type="paragraph" w:styleId="a7">
    <w:name w:val="Plain Text"/>
    <w:basedOn w:val="a"/>
    <w:qFormat/>
    <w:rsid w:val="004C20C6"/>
    <w:rPr>
      <w:rFonts w:ascii="宋体" w:hAnsi="Courier New" w:cs="Courier New"/>
      <w:szCs w:val="21"/>
    </w:rPr>
  </w:style>
  <w:style w:type="paragraph" w:styleId="a8">
    <w:name w:val="Balloon Text"/>
    <w:basedOn w:val="a"/>
    <w:qFormat/>
    <w:rsid w:val="004C20C6"/>
    <w:rPr>
      <w:sz w:val="18"/>
      <w:szCs w:val="18"/>
    </w:rPr>
  </w:style>
  <w:style w:type="paragraph" w:styleId="a9">
    <w:name w:val="footer"/>
    <w:basedOn w:val="a"/>
    <w:qFormat/>
    <w:rsid w:val="004C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qFormat/>
    <w:rsid w:val="004C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qFormat/>
    <w:rsid w:val="004C20C6"/>
  </w:style>
  <w:style w:type="paragraph" w:styleId="21">
    <w:name w:val="toc 2"/>
    <w:basedOn w:val="a"/>
    <w:next w:val="a"/>
    <w:qFormat/>
    <w:rsid w:val="004C20C6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4C20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lang w:val="x-none" w:eastAsia="x-none"/>
    </w:rPr>
  </w:style>
  <w:style w:type="paragraph" w:styleId="ab">
    <w:name w:val="Normal (Web)"/>
    <w:basedOn w:val="a"/>
    <w:uiPriority w:val="99"/>
    <w:unhideWhenUsed/>
    <w:qFormat/>
    <w:rsid w:val="004C20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Title"/>
    <w:basedOn w:val="a"/>
    <w:uiPriority w:val="99"/>
    <w:qFormat/>
    <w:rsid w:val="004C20C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d">
    <w:name w:val="Strong"/>
    <w:uiPriority w:val="22"/>
    <w:qFormat/>
    <w:rsid w:val="004C20C6"/>
    <w:rPr>
      <w:b/>
      <w:bCs/>
    </w:rPr>
  </w:style>
  <w:style w:type="character" w:styleId="ae">
    <w:name w:val="Emphasis"/>
    <w:uiPriority w:val="20"/>
    <w:qFormat/>
    <w:rsid w:val="004C20C6"/>
    <w:rPr>
      <w:color w:val="CC0000"/>
    </w:rPr>
  </w:style>
  <w:style w:type="character" w:styleId="af">
    <w:name w:val="Hyperlink"/>
    <w:qFormat/>
    <w:rsid w:val="004C20C6"/>
    <w:rPr>
      <w:color w:val="0000FF"/>
      <w:u w:val="single"/>
    </w:rPr>
  </w:style>
  <w:style w:type="character" w:styleId="HTML0">
    <w:name w:val="HTML Code"/>
    <w:uiPriority w:val="99"/>
    <w:unhideWhenUsed/>
    <w:qFormat/>
    <w:rsid w:val="004C20C6"/>
    <w:rPr>
      <w:rFonts w:ascii="宋体" w:eastAsia="宋体" w:hAnsi="宋体" w:cs="宋体"/>
      <w:sz w:val="24"/>
      <w:szCs w:val="24"/>
    </w:rPr>
  </w:style>
  <w:style w:type="character" w:styleId="af0">
    <w:name w:val="annotation reference"/>
    <w:qFormat/>
    <w:rsid w:val="004C20C6"/>
    <w:rPr>
      <w:sz w:val="21"/>
      <w:szCs w:val="21"/>
    </w:rPr>
  </w:style>
  <w:style w:type="paragraph" w:customStyle="1" w:styleId="22">
    <w:name w:val="样式 首行缩进:  2 字符"/>
    <w:basedOn w:val="a"/>
    <w:link w:val="2Char0"/>
    <w:qFormat/>
    <w:rsid w:val="004C20C6"/>
    <w:pPr>
      <w:ind w:firstLineChars="200" w:firstLine="420"/>
    </w:pPr>
    <w:rPr>
      <w:szCs w:val="20"/>
      <w:lang w:val="x-none" w:eastAsia="x-none"/>
    </w:rPr>
  </w:style>
  <w:style w:type="paragraph" w:customStyle="1" w:styleId="msolistparagraph0">
    <w:name w:val="msolistparagraph"/>
    <w:basedOn w:val="a"/>
    <w:uiPriority w:val="99"/>
    <w:qFormat/>
    <w:rsid w:val="004C20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1标题一"/>
    <w:basedOn w:val="10"/>
    <w:link w:val="1Char0"/>
    <w:qFormat/>
    <w:rsid w:val="004C20C6"/>
    <w:pPr>
      <w:numPr>
        <w:numId w:val="1"/>
      </w:numPr>
      <w:spacing w:line="288" w:lineRule="auto"/>
    </w:pPr>
  </w:style>
  <w:style w:type="character" w:customStyle="1" w:styleId="1Char0">
    <w:name w:val="1标题一 Char"/>
    <w:link w:val="1"/>
    <w:qFormat/>
    <w:rsid w:val="004C20C6"/>
  </w:style>
  <w:style w:type="paragraph" w:customStyle="1" w:styleId="2">
    <w:name w:val="2标题二"/>
    <w:basedOn w:val="20"/>
    <w:link w:val="2Char1"/>
    <w:qFormat/>
    <w:rsid w:val="004C20C6"/>
    <w:pPr>
      <w:numPr>
        <w:ilvl w:val="1"/>
        <w:numId w:val="1"/>
      </w:numPr>
      <w:tabs>
        <w:tab w:val="left" w:pos="425"/>
      </w:tabs>
      <w:spacing w:line="288" w:lineRule="auto"/>
      <w:ind w:rightChars="100" w:right="100"/>
    </w:pPr>
    <w:rPr>
      <w:sz w:val="30"/>
    </w:rPr>
  </w:style>
  <w:style w:type="character" w:customStyle="1" w:styleId="2Char1">
    <w:name w:val="2标题二 Char"/>
    <w:link w:val="2"/>
    <w:qFormat/>
    <w:rsid w:val="004C20C6"/>
    <w:rPr>
      <w:rFonts w:ascii="Arial" w:eastAsia="黑体" w:hAnsi="Arial"/>
      <w:b/>
      <w:bCs/>
      <w:kern w:val="2"/>
      <w:sz w:val="30"/>
      <w:szCs w:val="32"/>
      <w:lang w:val="x-none" w:eastAsia="x-none"/>
    </w:rPr>
  </w:style>
  <w:style w:type="paragraph" w:customStyle="1" w:styleId="3">
    <w:name w:val="3标题三"/>
    <w:basedOn w:val="30"/>
    <w:link w:val="3Char0"/>
    <w:qFormat/>
    <w:rsid w:val="004C20C6"/>
    <w:pPr>
      <w:numPr>
        <w:ilvl w:val="2"/>
        <w:numId w:val="1"/>
      </w:numPr>
      <w:tabs>
        <w:tab w:val="left" w:pos="425"/>
      </w:tabs>
      <w:spacing w:line="288" w:lineRule="auto"/>
      <w:ind w:rightChars="100" w:right="100"/>
    </w:pPr>
    <w:rPr>
      <w:sz w:val="24"/>
    </w:rPr>
  </w:style>
  <w:style w:type="character" w:customStyle="1" w:styleId="3Char0">
    <w:name w:val="3标题三 Char"/>
    <w:link w:val="3"/>
    <w:qFormat/>
    <w:rsid w:val="004C20C6"/>
    <w:rPr>
      <w:b/>
      <w:bCs/>
      <w:kern w:val="2"/>
      <w:sz w:val="24"/>
      <w:szCs w:val="32"/>
      <w:lang w:val="x-none" w:eastAsia="x-none"/>
    </w:rPr>
  </w:style>
  <w:style w:type="paragraph" w:customStyle="1" w:styleId="5">
    <w:name w:val="5编号正文"/>
    <w:basedOn w:val="22"/>
    <w:link w:val="5Char"/>
    <w:qFormat/>
    <w:rsid w:val="004C20C6"/>
    <w:pPr>
      <w:numPr>
        <w:ilvl w:val="3"/>
        <w:numId w:val="1"/>
      </w:numPr>
      <w:spacing w:beforeLines="10" w:afterLines="10" w:line="288" w:lineRule="auto"/>
      <w:ind w:firstLineChars="0" w:firstLine="0"/>
    </w:pPr>
    <w:rPr>
      <w:rFonts w:ascii="Courier New" w:hAnsi="Courier New"/>
    </w:rPr>
  </w:style>
  <w:style w:type="character" w:customStyle="1" w:styleId="5Char">
    <w:name w:val="5编号正文 Char"/>
    <w:link w:val="5"/>
    <w:qFormat/>
    <w:rsid w:val="004C20C6"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22"/>
    <w:link w:val="4Char"/>
    <w:qFormat/>
    <w:rsid w:val="004C20C6"/>
    <w:pPr>
      <w:spacing w:beforeLines="10" w:afterLines="10" w:line="288" w:lineRule="auto"/>
    </w:pPr>
    <w:rPr>
      <w:rFonts w:ascii="Courier New"/>
    </w:rPr>
  </w:style>
  <w:style w:type="character" w:customStyle="1" w:styleId="4Char">
    <w:name w:val="4正文 Char"/>
    <w:link w:val="40"/>
    <w:qFormat/>
    <w:rsid w:val="004C20C6"/>
    <w:rPr>
      <w:rFonts w:ascii="Courier New" w:cs="Courier New"/>
      <w:kern w:val="2"/>
      <w:sz w:val="21"/>
    </w:rPr>
  </w:style>
  <w:style w:type="character" w:customStyle="1" w:styleId="1Char">
    <w:name w:val="标题 1 Char"/>
    <w:link w:val="10"/>
    <w:uiPriority w:val="99"/>
    <w:qFormat/>
    <w:rsid w:val="004C20C6"/>
    <w:rPr>
      <w:b/>
      <w:bCs/>
      <w:kern w:val="44"/>
      <w:sz w:val="44"/>
      <w:szCs w:val="44"/>
    </w:rPr>
  </w:style>
  <w:style w:type="character" w:customStyle="1" w:styleId="2Char">
    <w:name w:val="标题 2 Char"/>
    <w:link w:val="20"/>
    <w:uiPriority w:val="99"/>
    <w:qFormat/>
    <w:rsid w:val="004C20C6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0"/>
    <w:uiPriority w:val="99"/>
    <w:rsid w:val="004C20C6"/>
    <w:rPr>
      <w:b/>
      <w:bCs/>
      <w:kern w:val="2"/>
      <w:sz w:val="32"/>
      <w:szCs w:val="32"/>
    </w:rPr>
  </w:style>
  <w:style w:type="character" w:customStyle="1" w:styleId="2Char0">
    <w:name w:val="样式 首行缩进:  2 字符 Char"/>
    <w:link w:val="22"/>
    <w:qFormat/>
    <w:rsid w:val="004C20C6"/>
    <w:rPr>
      <w:rFonts w:cs="宋体"/>
      <w:kern w:val="2"/>
      <w:sz w:val="21"/>
    </w:rPr>
  </w:style>
  <w:style w:type="paragraph" w:customStyle="1" w:styleId="6code">
    <w:name w:val="6code"/>
    <w:basedOn w:val="a"/>
    <w:rsid w:val="004C20C6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/>
    </w:pPr>
    <w:rPr>
      <w:rFonts w:eastAsia="Courier New"/>
      <w:sz w:val="24"/>
    </w:rPr>
  </w:style>
  <w:style w:type="paragraph" w:customStyle="1" w:styleId="coder">
    <w:name w:val="coder"/>
    <w:basedOn w:val="a"/>
    <w:link w:val="coderChar"/>
    <w:qFormat/>
    <w:rsid w:val="004C20C6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  <w:lang w:val="x-none" w:eastAsia="x-none"/>
    </w:rPr>
  </w:style>
  <w:style w:type="character" w:customStyle="1" w:styleId="coderChar">
    <w:name w:val="coder Char"/>
    <w:link w:val="coder"/>
    <w:qFormat/>
    <w:rsid w:val="004C20C6"/>
    <w:rPr>
      <w:sz w:val="18"/>
      <w:shd w:val="clear" w:color="auto" w:fill="D9D9D9"/>
    </w:rPr>
  </w:style>
  <w:style w:type="paragraph" w:customStyle="1" w:styleId="12">
    <w:name w:val="列出段落1"/>
    <w:basedOn w:val="a"/>
    <w:uiPriority w:val="99"/>
    <w:rsid w:val="004C20C6"/>
    <w:pPr>
      <w:ind w:firstLineChars="200" w:firstLine="420"/>
    </w:pPr>
  </w:style>
  <w:style w:type="character" w:customStyle="1" w:styleId="pln">
    <w:name w:val="pln"/>
    <w:basedOn w:val="a0"/>
    <w:rsid w:val="004C20C6"/>
  </w:style>
  <w:style w:type="character" w:customStyle="1" w:styleId="tag">
    <w:name w:val="tag"/>
    <w:basedOn w:val="a0"/>
    <w:rsid w:val="004C20C6"/>
  </w:style>
  <w:style w:type="character" w:customStyle="1" w:styleId="atn">
    <w:name w:val="atn"/>
    <w:basedOn w:val="a0"/>
    <w:rsid w:val="004C20C6"/>
  </w:style>
  <w:style w:type="character" w:customStyle="1" w:styleId="pun">
    <w:name w:val="pun"/>
    <w:basedOn w:val="a0"/>
    <w:rsid w:val="004C20C6"/>
  </w:style>
  <w:style w:type="character" w:customStyle="1" w:styleId="atv">
    <w:name w:val="atv"/>
    <w:basedOn w:val="a0"/>
    <w:rsid w:val="004C20C6"/>
  </w:style>
  <w:style w:type="character" w:customStyle="1" w:styleId="com">
    <w:name w:val="com"/>
    <w:basedOn w:val="a0"/>
    <w:rsid w:val="004C20C6"/>
  </w:style>
  <w:style w:type="character" w:customStyle="1" w:styleId="str">
    <w:name w:val="str"/>
    <w:basedOn w:val="a0"/>
    <w:rsid w:val="004C20C6"/>
  </w:style>
  <w:style w:type="character" w:customStyle="1" w:styleId="HTMLChar">
    <w:name w:val="HTML 预设格式 Char"/>
    <w:link w:val="HTML"/>
    <w:uiPriority w:val="99"/>
    <w:semiHidden/>
    <w:rsid w:val="004C20C6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C20C6"/>
  </w:style>
  <w:style w:type="character" w:customStyle="1" w:styleId="13">
    <w:name w:val="明显强调1"/>
    <w:uiPriority w:val="21"/>
    <w:qFormat/>
    <w:rsid w:val="004C20C6"/>
    <w:rPr>
      <w:i/>
      <w:iCs/>
      <w:color w:val="5B9BD5"/>
    </w:rPr>
  </w:style>
  <w:style w:type="paragraph" w:customStyle="1" w:styleId="comments-section">
    <w:name w:val="comments-section"/>
    <w:basedOn w:val="a"/>
    <w:rsid w:val="004C20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ag-name">
    <w:name w:val="tag-name"/>
    <w:basedOn w:val="a0"/>
    <w:rsid w:val="00CE32CF"/>
  </w:style>
  <w:style w:type="character" w:customStyle="1" w:styleId="attribute">
    <w:name w:val="attribute"/>
    <w:basedOn w:val="a0"/>
    <w:rsid w:val="00CE32CF"/>
  </w:style>
  <w:style w:type="character" w:customStyle="1" w:styleId="attribute-value">
    <w:name w:val="attribute-value"/>
    <w:basedOn w:val="a0"/>
    <w:rsid w:val="00CE32CF"/>
  </w:style>
  <w:style w:type="character" w:customStyle="1" w:styleId="keyword">
    <w:name w:val="keyword"/>
    <w:basedOn w:val="a0"/>
    <w:rsid w:val="00CE32CF"/>
  </w:style>
  <w:style w:type="character" w:customStyle="1" w:styleId="comment">
    <w:name w:val="comment"/>
    <w:basedOn w:val="a0"/>
    <w:rsid w:val="00CE32CF"/>
  </w:style>
  <w:style w:type="character" w:customStyle="1" w:styleId="string">
    <w:name w:val="string"/>
    <w:basedOn w:val="a0"/>
    <w:rsid w:val="00CE32CF"/>
  </w:style>
  <w:style w:type="character" w:customStyle="1" w:styleId="number">
    <w:name w:val="number"/>
    <w:basedOn w:val="a0"/>
    <w:rsid w:val="00CE32CF"/>
  </w:style>
  <w:style w:type="paragraph" w:styleId="af1">
    <w:name w:val="Revision"/>
    <w:hidden/>
    <w:uiPriority w:val="99"/>
    <w:semiHidden/>
    <w:rsid w:val="00D44847"/>
    <w:rPr>
      <w:kern w:val="2"/>
      <w:sz w:val="21"/>
      <w:szCs w:val="24"/>
    </w:rPr>
  </w:style>
  <w:style w:type="character" w:customStyle="1" w:styleId="special">
    <w:name w:val="special"/>
    <w:basedOn w:val="a0"/>
    <w:rsid w:val="00A20AE4"/>
  </w:style>
  <w:style w:type="paragraph" w:customStyle="1" w:styleId="Default">
    <w:name w:val="Default"/>
    <w:rsid w:val="00FB6154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p0">
    <w:name w:val="p0"/>
    <w:basedOn w:val="a"/>
    <w:rsid w:val="00A426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jmeter-plugins.org/downloads/all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urce.cn" TargetMode="External"/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23A611-4416-4553-A37C-213A6DF0E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TotalTime>0</TotalTime>
  <Pages>26</Pages>
  <Words>1170</Words>
  <Characters>6671</Characters>
  <Application>Microsoft Office Word</Application>
  <DocSecurity>0</DocSecurity>
  <Lines>55</Lines>
  <Paragraphs>15</Paragraphs>
  <ScaleCrop>false</ScaleCrop>
  <Company>itcast</Company>
  <LinksUpToDate>false</LinksUpToDate>
  <CharactersWithSpaces>7826</CharactersWithSpaces>
  <SharedDoc>false</SharedDoc>
  <HLinks>
    <vt:vector size="12" baseType="variant">
      <vt:variant>
        <vt:i4>1835029</vt:i4>
      </vt:variant>
      <vt:variant>
        <vt:i4>0</vt:i4>
      </vt:variant>
      <vt:variant>
        <vt:i4>0</vt:i4>
      </vt:variant>
      <vt:variant>
        <vt:i4>5</vt:i4>
      </vt:variant>
      <vt:variant>
        <vt:lpwstr>http://jmeter-plugins.org/downloads/all/</vt:lpwstr>
      </vt:variant>
      <vt:variant>
        <vt:lpwstr/>
      </vt:variant>
      <vt:variant>
        <vt:i4>6750271</vt:i4>
      </vt:variant>
      <vt:variant>
        <vt:i4>0</vt:i4>
      </vt:variant>
      <vt:variant>
        <vt:i4>0</vt:i4>
      </vt:variant>
      <vt:variant>
        <vt:i4>5</vt:i4>
      </vt:variant>
      <vt:variant>
        <vt:lpwstr>http://www.itsource.cn/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>源代码教育PHP;</dc:description>
  <cp:lastModifiedBy>王亚运</cp:lastModifiedBy>
  <cp:revision>2</cp:revision>
  <cp:lastPrinted>2411-12-31T15:59:00Z</cp:lastPrinted>
  <dcterms:created xsi:type="dcterms:W3CDTF">2020-12-02T10:28:00Z</dcterms:created>
  <dcterms:modified xsi:type="dcterms:W3CDTF">2020-12-02T10:28:00Z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